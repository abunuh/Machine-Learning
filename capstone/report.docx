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1ACAE5" w14:textId="666CC855" w:rsidR="004B33F3" w:rsidRPr="004B33F3" w:rsidRDefault="004B33F3" w:rsidP="004B33F3">
      <w:pPr>
        <w:pStyle w:val="Title"/>
        <w:rPr>
          <w:sz w:val="24"/>
        </w:rPr>
      </w:pPr>
      <w:r w:rsidRPr="004B33F3">
        <w:rPr>
          <w:sz w:val="52"/>
        </w:rPr>
        <w:t xml:space="preserve">Capstone </w:t>
      </w:r>
      <w:r w:rsidR="00DB52AD">
        <w:rPr>
          <w:sz w:val="52"/>
        </w:rPr>
        <w:t>Project</w:t>
      </w:r>
      <w:r>
        <w:rPr>
          <w:sz w:val="52"/>
        </w:rPr>
        <w:tab/>
      </w:r>
      <w:r>
        <w:rPr>
          <w:sz w:val="52"/>
        </w:rPr>
        <w:tab/>
      </w:r>
      <w:r>
        <w:rPr>
          <w:sz w:val="52"/>
        </w:rPr>
        <w:tab/>
      </w:r>
      <w:r>
        <w:rPr>
          <w:sz w:val="52"/>
        </w:rPr>
        <w:tab/>
      </w:r>
      <w:r>
        <w:rPr>
          <w:sz w:val="52"/>
        </w:rPr>
        <w:tab/>
      </w:r>
      <w:r>
        <w:rPr>
          <w:sz w:val="52"/>
        </w:rPr>
        <w:tab/>
      </w:r>
      <w:r w:rsidRPr="004B33F3">
        <w:rPr>
          <w:sz w:val="24"/>
        </w:rPr>
        <w:t>Ebrahim Jakoet</w:t>
      </w:r>
    </w:p>
    <w:p w14:paraId="00E68B87" w14:textId="3E8758DC" w:rsidR="004B33F3" w:rsidRPr="004B33F3" w:rsidRDefault="004B33F3" w:rsidP="004B33F3">
      <w:pPr>
        <w:pStyle w:val="Title"/>
        <w:rPr>
          <w:sz w:val="24"/>
        </w:rPr>
      </w:pPr>
      <w:r w:rsidRPr="004B33F3">
        <w:rPr>
          <w:sz w:val="44"/>
          <w:szCs w:val="44"/>
        </w:rPr>
        <w:t>Machine Learning Engineer Nanodegree</w:t>
      </w:r>
      <w:r>
        <w:rPr>
          <w:sz w:val="44"/>
          <w:szCs w:val="44"/>
        </w:rPr>
        <w:tab/>
      </w:r>
      <w:r w:rsidRPr="004B33F3">
        <w:rPr>
          <w:sz w:val="24"/>
        </w:rPr>
        <w:t xml:space="preserve">Aug </w:t>
      </w:r>
      <w:r w:rsidR="00076B2B">
        <w:rPr>
          <w:sz w:val="24"/>
        </w:rPr>
        <w:t>22</w:t>
      </w:r>
      <w:r w:rsidR="00076B2B" w:rsidRPr="00076B2B">
        <w:rPr>
          <w:sz w:val="24"/>
          <w:vertAlign w:val="superscript"/>
        </w:rPr>
        <w:t>nd</w:t>
      </w:r>
      <w:r w:rsidRPr="004B33F3">
        <w:rPr>
          <w:sz w:val="24"/>
        </w:rPr>
        <w:t>, 2019</w:t>
      </w:r>
    </w:p>
    <w:p w14:paraId="27836428" w14:textId="366C8EEE" w:rsidR="00855982" w:rsidRDefault="00076B2B" w:rsidP="004B33F3">
      <w:pPr>
        <w:pStyle w:val="Heading1"/>
      </w:pPr>
      <w:r>
        <w:t>Definition</w:t>
      </w:r>
    </w:p>
    <w:p w14:paraId="76A60927" w14:textId="4B75B4C6" w:rsidR="004B33F3" w:rsidRDefault="00076B2B" w:rsidP="004B33F3">
      <w:pPr>
        <w:pStyle w:val="Heading2"/>
      </w:pPr>
      <w:r>
        <w:t>Project Overview</w:t>
      </w:r>
    </w:p>
    <w:p w14:paraId="5ABA1278" w14:textId="77777777" w:rsidR="004B33F3" w:rsidRDefault="004B33F3" w:rsidP="004B33F3">
      <w:r>
        <w:t xml:space="preserve">About 12% of women living in America will develop some form of invasive breast cancer.  It is estimated that 41,760 of women in the US will die from breast cancer in 2019.  Breast cancer remains among the most commonly diagnosed types of cancer in older women especially, and a leading cause of death compared to most other types of cancer </w:t>
      </w:r>
      <w:r w:rsidRPr="00545168">
        <w:rPr>
          <w:vertAlign w:val="superscript"/>
        </w:rPr>
        <w:t>[1]</w:t>
      </w:r>
      <w:r>
        <w:t xml:space="preserve">.  In this project we will use the Breast Cancer Wisconsin (Diagnostic) Data Set to build a model that can predict the presence of a malignant cancer based on the given features in the dataset.  We will also determine which features are more significant in the detection of malignant breast cancer.  The dataset is derived from digitized images of a fine needle aspirate (FNA) biopsy of breast mass samples. The features describe characteristics of the cell nuclei present in the image [^2].  Machine learning techniques have already been used in the diagnosis of breast cancer from Fine Needle Aspirates </w:t>
      </w:r>
      <w:r w:rsidRPr="00E83125">
        <w:rPr>
          <w:vertAlign w:val="superscript"/>
        </w:rPr>
        <w:t>[3][4]</w:t>
      </w:r>
      <w:r>
        <w:t>.  Early detection of breast cancer can be life-saving and Machine Learning is increasingly being relied upon in early detection methods.  It is the real life-saving results using machine learning that draws me to the subject.</w:t>
      </w:r>
    </w:p>
    <w:p w14:paraId="2F635A0A" w14:textId="77777777" w:rsidR="004B33F3" w:rsidRDefault="004B33F3" w:rsidP="004B33F3">
      <w:pPr>
        <w:jc w:val="center"/>
      </w:pPr>
      <w:r>
        <w:rPr>
          <w:noProof/>
        </w:rPr>
        <w:drawing>
          <wp:inline distT="0" distB="0" distL="0" distR="0" wp14:anchorId="7B6CA4F2" wp14:editId="1200E036">
            <wp:extent cx="3291840" cy="20574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1_6838.gif"/>
                    <pic:cNvPicPr/>
                  </pic:nvPicPr>
                  <pic:blipFill>
                    <a:blip r:embed="rId10">
                      <a:extLst>
                        <a:ext uri="{28A0092B-C50C-407E-A947-70E740481C1C}">
                          <a14:useLocalDpi xmlns:a14="http://schemas.microsoft.com/office/drawing/2010/main" val="0"/>
                        </a:ext>
                      </a:extLst>
                    </a:blip>
                    <a:stretch>
                      <a:fillRect/>
                    </a:stretch>
                  </pic:blipFill>
                  <pic:spPr>
                    <a:xfrm>
                      <a:off x="0" y="0"/>
                      <a:ext cx="3294033" cy="2058771"/>
                    </a:xfrm>
                    <a:prstGeom prst="rect">
                      <a:avLst/>
                    </a:prstGeom>
                  </pic:spPr>
                </pic:pic>
              </a:graphicData>
            </a:graphic>
          </wp:inline>
        </w:drawing>
      </w:r>
    </w:p>
    <w:p w14:paraId="11820050" w14:textId="77777777" w:rsidR="004B33F3" w:rsidRDefault="004B33F3" w:rsidP="004B33F3">
      <w:pPr>
        <w:jc w:val="center"/>
      </w:pPr>
      <w:r>
        <w:t>Figure 1. A sample image of an FNA biopsy.</w:t>
      </w:r>
    </w:p>
    <w:p w14:paraId="4352A5E6" w14:textId="77777777" w:rsidR="004B33F3" w:rsidRDefault="004B33F3" w:rsidP="00545168">
      <w:pPr>
        <w:pStyle w:val="Heading2"/>
      </w:pPr>
      <w:r>
        <w:t>Problem Statement</w:t>
      </w:r>
    </w:p>
    <w:p w14:paraId="54B3422B" w14:textId="39B050A1" w:rsidR="004B33F3" w:rsidRDefault="004B33F3" w:rsidP="00545168">
      <w:r>
        <w:t xml:space="preserve">There are 30 feature measurements contained in the dataset with each sample labeled as either (M) Malignant or (B) Benign.  The goal is to determine which features are most </w:t>
      </w:r>
      <w:r w:rsidR="00C85460">
        <w:t>important</w:t>
      </w:r>
      <w:r>
        <w:t xml:space="preserve"> and to build and compare an </w:t>
      </w:r>
      <w:r w:rsidR="00545168">
        <w:t>AdaBoost</w:t>
      </w:r>
      <w:r>
        <w:t xml:space="preserve"> model and a DNN model that will be able to predict the malignancy of the FNA sample based on the given features.  </w:t>
      </w:r>
      <w:r w:rsidR="00545168" w:rsidRPr="00545168">
        <w:t>The 2 models will be compared using standard evaluation metrics.</w:t>
      </w:r>
    </w:p>
    <w:p w14:paraId="3ED022F9" w14:textId="3C11F652" w:rsidR="008768A4" w:rsidRPr="00B76417" w:rsidRDefault="008768A4" w:rsidP="008768A4">
      <w:pPr>
        <w:rPr>
          <w:i/>
        </w:rPr>
      </w:pPr>
      <w:r>
        <w:t xml:space="preserve">The first model will be an AdaBoost ensemble model and will be used as the benchmark model.  The second model will be a Deep Neural Network (DNN) model built with the </w:t>
      </w:r>
      <w:proofErr w:type="spellStart"/>
      <w:r>
        <w:t>Keras</w:t>
      </w:r>
      <w:proofErr w:type="spellEnd"/>
      <w:r>
        <w:t xml:space="preserve"> modules for neural network architecture.  AdaBoost and neural network algorithms are popular algorithms in machine learning and have been compared in </w:t>
      </w:r>
      <w:proofErr w:type="gramStart"/>
      <w:r>
        <w:t>a number of</w:t>
      </w:r>
      <w:proofErr w:type="gramEnd"/>
      <w:r>
        <w:t xml:space="preserve"> studies before </w:t>
      </w:r>
      <w:r w:rsidRPr="00B76417">
        <w:rPr>
          <w:vertAlign w:val="superscript"/>
        </w:rPr>
        <w:t>[5][6]</w:t>
      </w:r>
      <w:r>
        <w:t>.  The 2 competing models will be compared by their evaluation metrics as described below.  We will also identify the most important features in the feature set.</w:t>
      </w:r>
    </w:p>
    <w:p w14:paraId="02B7FD86" w14:textId="3B42F815" w:rsidR="00076B2B" w:rsidRDefault="00076B2B" w:rsidP="00076B2B">
      <w:pPr>
        <w:pStyle w:val="Heading2"/>
      </w:pPr>
      <w:r>
        <w:lastRenderedPageBreak/>
        <w:t>Metrics</w:t>
      </w:r>
    </w:p>
    <w:p w14:paraId="6785A743" w14:textId="00006EE2" w:rsidR="00076B2B" w:rsidRDefault="00076B2B" w:rsidP="00076B2B">
      <w:r>
        <w:t xml:space="preserve">To compare the AdaBoost and DNN models, we will be using an accuracy score, recall and processing time.  </w:t>
      </w:r>
      <w:r w:rsidR="00E532ED">
        <w:t xml:space="preserve">Precision and F1 score will also be calculated, but not considered as important for our comparison.  </w:t>
      </w:r>
      <w:r>
        <w:t xml:space="preserve">Accuracy will give us a measure of how well the model is able to predict the correct outcome.  Recall is important because we want to be able to minimize the False Negatives since this is a test for the presence of cancer in a breast mass.  Processing time is only relevant if the deployment of the solution has limited resources.  It is always good to see how the 2 models compare in time.  For processing time, we will use the python time modules to calculate time difference between the training start and stop of each of the 2 models.  The formulae for the accuracy, </w:t>
      </w:r>
      <w:r w:rsidR="00E532ED">
        <w:t xml:space="preserve">precision, </w:t>
      </w:r>
      <w:r>
        <w:t>recall</w:t>
      </w:r>
      <w:r w:rsidR="00E532ED">
        <w:t>, F1 Score</w:t>
      </w:r>
      <w:r>
        <w:t xml:space="preserve"> and processing time evaluation metrics are shown below.</w:t>
      </w:r>
    </w:p>
    <w:p w14:paraId="0D6EAE48" w14:textId="6F9E8FB1" w:rsidR="00076B2B" w:rsidRDefault="00076B2B" w:rsidP="00076B2B">
      <w:pPr>
        <w:spacing w:after="0"/>
        <w:rPr>
          <w:i/>
        </w:rPr>
      </w:pPr>
      <w:r w:rsidRPr="00805760">
        <w:rPr>
          <w:i/>
        </w:rPr>
        <w:t>Accuracy = True Positives + True Negatives / Total number of Samples</w:t>
      </w:r>
    </w:p>
    <w:p w14:paraId="30FB662C" w14:textId="6CEB228B" w:rsidR="001E3DC4" w:rsidRPr="00805760" w:rsidRDefault="001E3DC4" w:rsidP="00076B2B">
      <w:pPr>
        <w:spacing w:after="0"/>
        <w:rPr>
          <w:i/>
        </w:rPr>
      </w:pPr>
      <w:r>
        <w:rPr>
          <w:i/>
        </w:rPr>
        <w:t xml:space="preserve">Precision = </w:t>
      </w:r>
      <w:r w:rsidR="00E532ED">
        <w:rPr>
          <w:i/>
        </w:rPr>
        <w:t>True Positives</w:t>
      </w:r>
      <w:r w:rsidRPr="001E3DC4">
        <w:rPr>
          <w:i/>
        </w:rPr>
        <w:t xml:space="preserve"> / (</w:t>
      </w:r>
      <w:r w:rsidR="00E532ED">
        <w:rPr>
          <w:i/>
        </w:rPr>
        <w:t>True Positives</w:t>
      </w:r>
      <w:r w:rsidRPr="001E3DC4">
        <w:rPr>
          <w:i/>
        </w:rPr>
        <w:t xml:space="preserve"> + </w:t>
      </w:r>
      <w:r w:rsidR="00E532ED">
        <w:rPr>
          <w:i/>
        </w:rPr>
        <w:t>False Positives</w:t>
      </w:r>
      <w:r w:rsidRPr="001E3DC4">
        <w:rPr>
          <w:i/>
        </w:rPr>
        <w:t>)</w:t>
      </w:r>
    </w:p>
    <w:p w14:paraId="6A20AAB7" w14:textId="7DF392DE" w:rsidR="00076B2B" w:rsidRDefault="00076B2B" w:rsidP="00076B2B">
      <w:pPr>
        <w:spacing w:after="0"/>
        <w:rPr>
          <w:i/>
        </w:rPr>
      </w:pPr>
      <w:r w:rsidRPr="00805760">
        <w:rPr>
          <w:i/>
        </w:rPr>
        <w:t>Recall = True Positives / (False Negatives + True Positives)</w:t>
      </w:r>
    </w:p>
    <w:p w14:paraId="04565AC5" w14:textId="2B271858" w:rsidR="00E532ED" w:rsidRPr="00805760" w:rsidRDefault="00E532ED" w:rsidP="00076B2B">
      <w:pPr>
        <w:spacing w:after="0"/>
        <w:rPr>
          <w:i/>
        </w:rPr>
      </w:pPr>
      <w:r>
        <w:rPr>
          <w:i/>
        </w:rPr>
        <w:t xml:space="preserve">F1 = </w:t>
      </w:r>
      <w:r w:rsidRPr="00E532ED">
        <w:rPr>
          <w:i/>
        </w:rPr>
        <w:t>2 * (precision * recall) / (precision + recall)</w:t>
      </w:r>
    </w:p>
    <w:p w14:paraId="02420EEB" w14:textId="133405A4" w:rsidR="00076B2B" w:rsidRDefault="00076B2B" w:rsidP="00076B2B">
      <w:pPr>
        <w:rPr>
          <w:i/>
        </w:rPr>
      </w:pPr>
      <w:r w:rsidRPr="00805760">
        <w:rPr>
          <w:i/>
        </w:rPr>
        <w:t>Processing Time = Time elapsed between (Training start, Prediction end)</w:t>
      </w:r>
    </w:p>
    <w:p w14:paraId="7531E1A5" w14:textId="1E6080D3" w:rsidR="00076B2B" w:rsidRDefault="00076B2B" w:rsidP="00076B2B">
      <w:pPr>
        <w:pStyle w:val="Heading1"/>
      </w:pPr>
      <w:r>
        <w:t>Analysis</w:t>
      </w:r>
    </w:p>
    <w:p w14:paraId="7BFE4EBF" w14:textId="489DD151" w:rsidR="004B33F3" w:rsidRDefault="00076B2B" w:rsidP="00545168">
      <w:pPr>
        <w:pStyle w:val="Heading2"/>
      </w:pPr>
      <w:r>
        <w:t>Data Exploration</w:t>
      </w:r>
    </w:p>
    <w:p w14:paraId="66200180" w14:textId="77777777" w:rsidR="004B33F3" w:rsidRDefault="004B33F3" w:rsidP="004B33F3">
      <w:r>
        <w:t xml:space="preserve">The </w:t>
      </w:r>
      <w:r w:rsidR="00E83125">
        <w:t>Breast Cancer Wisconsin (Diagnostic) Data Set</w:t>
      </w:r>
      <w:r>
        <w:t xml:space="preserve"> was acquired from the Kaggle website </w:t>
      </w:r>
      <w:r w:rsidR="00E83125">
        <w:t>at</w:t>
      </w:r>
      <w:r w:rsidR="00C4369E">
        <w:t xml:space="preserve"> </w:t>
      </w:r>
      <w:hyperlink r:id="rId11" w:history="1">
        <w:r w:rsidR="001F36CD" w:rsidRPr="00D66267">
          <w:rPr>
            <w:rStyle w:val="Hyperlink"/>
          </w:rPr>
          <w:t>https://www.kaggle.com/uciml/breast-cancer-wisconsin-data</w:t>
        </w:r>
      </w:hyperlink>
      <w:r>
        <w:t>.  It is also available from the UCI Website Archive</w:t>
      </w:r>
      <w:r w:rsidR="00E83125">
        <w:t xml:space="preserve"> at </w:t>
      </w:r>
      <w:hyperlink r:id="rId12" w:history="1">
        <w:r w:rsidR="00E83125" w:rsidRPr="00D66267">
          <w:rPr>
            <w:rStyle w:val="Hyperlink"/>
          </w:rPr>
          <w:t>https://archive.ics.uci.edu/ml/datasets/Breast+Cancer+Wisconsin+%28Diagnostic%29</w:t>
        </w:r>
      </w:hyperlink>
      <w:r w:rsidR="00E83125">
        <w:t>.</w:t>
      </w:r>
      <w:r>
        <w:t xml:space="preserve">  </w:t>
      </w:r>
      <w:r w:rsidR="00E83125">
        <w:t xml:space="preserve">And from the ftp server at </w:t>
      </w:r>
      <w:hyperlink r:id="rId13" w:history="1">
        <w:r w:rsidR="00E83125" w:rsidRPr="00D66267">
          <w:rPr>
            <w:rStyle w:val="Hyperlink"/>
          </w:rPr>
          <w:t>ftp://ftp.cs.wisc.edu/math-prog/cpo-dataset/machine-learn/cancer/</w:t>
        </w:r>
      </w:hyperlink>
      <w:r w:rsidR="00E83125">
        <w:t>.</w:t>
      </w:r>
      <w:r>
        <w:t xml:space="preserve"> The data consists of a single file of interest of 32 columns and 569 sample instances.  Creators of the data set are listed below:</w:t>
      </w:r>
    </w:p>
    <w:p w14:paraId="74E67F1D" w14:textId="77777777" w:rsidR="004B33F3" w:rsidRDefault="004B33F3" w:rsidP="00454504">
      <w:pPr>
        <w:pStyle w:val="ListParagraph"/>
        <w:numPr>
          <w:ilvl w:val="0"/>
          <w:numId w:val="34"/>
        </w:numPr>
        <w:spacing w:after="0" w:line="240" w:lineRule="auto"/>
      </w:pPr>
      <w:r>
        <w:t>Dr. William H. Wolberg, General Surgery Dept.</w:t>
      </w:r>
      <w:r w:rsidR="00E83125">
        <w:t xml:space="preserve">, </w:t>
      </w:r>
      <w:r>
        <w:t>University of Wisconsin, Clinical Sciences Center</w:t>
      </w:r>
      <w:r w:rsidR="00454504">
        <w:t xml:space="preserve">, </w:t>
      </w:r>
      <w:r>
        <w:t>Madison, WI 53792</w:t>
      </w:r>
      <w:r w:rsidR="00454504">
        <w:t xml:space="preserve">, </w:t>
      </w:r>
      <w:r>
        <w:t>wolberg@eagle.surgery.wisc.edu</w:t>
      </w:r>
    </w:p>
    <w:p w14:paraId="49A75FCA" w14:textId="77777777" w:rsidR="004B33F3" w:rsidRDefault="004B33F3" w:rsidP="00454504">
      <w:pPr>
        <w:pStyle w:val="ListParagraph"/>
        <w:numPr>
          <w:ilvl w:val="0"/>
          <w:numId w:val="34"/>
        </w:numPr>
        <w:spacing w:after="0" w:line="240" w:lineRule="auto"/>
      </w:pPr>
      <w:r>
        <w:t>W. Nick Street, Computer Sciences Dept.</w:t>
      </w:r>
      <w:r w:rsidR="00454504">
        <w:t xml:space="preserve">, </w:t>
      </w:r>
      <w:r>
        <w:t>University of Wisconsin, 1210 West Dayton St., Madison, WI 53706</w:t>
      </w:r>
      <w:r w:rsidR="00454504">
        <w:t>,</w:t>
      </w:r>
      <w:r>
        <w:t>street@cs.wisc.edu 608-262-6619</w:t>
      </w:r>
    </w:p>
    <w:p w14:paraId="3512A3B9" w14:textId="77777777" w:rsidR="004B33F3" w:rsidRDefault="004B33F3" w:rsidP="00454504">
      <w:pPr>
        <w:pStyle w:val="ListParagraph"/>
        <w:numPr>
          <w:ilvl w:val="0"/>
          <w:numId w:val="34"/>
        </w:numPr>
        <w:spacing w:after="0" w:line="240" w:lineRule="auto"/>
      </w:pPr>
      <w:r>
        <w:t>Olvi L. Mangasarian, Computer Sciences Dept.</w:t>
      </w:r>
      <w:r w:rsidR="00454504">
        <w:t xml:space="preserve">, </w:t>
      </w:r>
      <w:r>
        <w:t>University of Wisconsin, 1210 West Dayton St., Madison, WI 53706</w:t>
      </w:r>
      <w:r w:rsidR="001F36CD">
        <w:t xml:space="preserve"> </w:t>
      </w:r>
      <w:r>
        <w:t>olvi@cs.wisc.edu</w:t>
      </w:r>
    </w:p>
    <w:p w14:paraId="271FB3CB" w14:textId="77777777" w:rsidR="001F36CD" w:rsidRDefault="001F36CD" w:rsidP="004B33F3"/>
    <w:p w14:paraId="06414672" w14:textId="77777777" w:rsidR="004B33F3" w:rsidRDefault="00B76417" w:rsidP="004B33F3">
      <w:r>
        <w:t>T</w:t>
      </w:r>
      <w:r w:rsidR="004B33F3">
        <w:t>he data consists of an ID column, a labeled target column that shows (M) for malignant or (B) for Benign and the following 10 features.</w:t>
      </w:r>
    </w:p>
    <w:p w14:paraId="113832C6" w14:textId="77777777" w:rsidR="004B33F3" w:rsidRDefault="004B33F3" w:rsidP="00545168">
      <w:pPr>
        <w:spacing w:after="0"/>
      </w:pPr>
      <w:r>
        <w:t>1. radius (mean of distances from center to points on the perimeter)</w:t>
      </w:r>
    </w:p>
    <w:p w14:paraId="3400819D" w14:textId="77777777" w:rsidR="004B33F3" w:rsidRDefault="004B33F3" w:rsidP="00545168">
      <w:pPr>
        <w:spacing w:after="0"/>
      </w:pPr>
      <w:r>
        <w:t>2. texture (standard deviation of gray-scale values)</w:t>
      </w:r>
    </w:p>
    <w:p w14:paraId="127939E8" w14:textId="77777777" w:rsidR="004B33F3" w:rsidRDefault="004B33F3" w:rsidP="00545168">
      <w:pPr>
        <w:spacing w:after="0"/>
      </w:pPr>
      <w:r>
        <w:t>3. perimeter</w:t>
      </w:r>
    </w:p>
    <w:p w14:paraId="4FAF32E7" w14:textId="77777777" w:rsidR="004B33F3" w:rsidRDefault="004B33F3" w:rsidP="00545168">
      <w:pPr>
        <w:spacing w:after="0"/>
      </w:pPr>
      <w:r>
        <w:t>4. area</w:t>
      </w:r>
    </w:p>
    <w:p w14:paraId="0F40958C" w14:textId="77777777" w:rsidR="004B33F3" w:rsidRDefault="004B33F3" w:rsidP="00545168">
      <w:pPr>
        <w:spacing w:after="0"/>
      </w:pPr>
      <w:r>
        <w:t>5. smoothness (local variation in radius lengths)</w:t>
      </w:r>
    </w:p>
    <w:p w14:paraId="3BB5D63B" w14:textId="77777777" w:rsidR="004B33F3" w:rsidRDefault="004B33F3" w:rsidP="00545168">
      <w:pPr>
        <w:spacing w:after="0"/>
      </w:pPr>
      <w:r>
        <w:t>6. compactness (perimeter^2 / area - 1.0)</w:t>
      </w:r>
    </w:p>
    <w:p w14:paraId="49E85C04" w14:textId="77777777" w:rsidR="004B33F3" w:rsidRDefault="004B33F3" w:rsidP="00545168">
      <w:pPr>
        <w:spacing w:after="0"/>
      </w:pPr>
      <w:r>
        <w:t>7. concavity (severity of concave portions of the contour)</w:t>
      </w:r>
    </w:p>
    <w:p w14:paraId="721EE356" w14:textId="77777777" w:rsidR="004B33F3" w:rsidRDefault="004B33F3" w:rsidP="00545168">
      <w:pPr>
        <w:spacing w:after="0"/>
      </w:pPr>
      <w:r>
        <w:t>8. concave points (number of concave portions of the contour)</w:t>
      </w:r>
    </w:p>
    <w:p w14:paraId="26044AF0" w14:textId="77777777" w:rsidR="004B33F3" w:rsidRDefault="004B33F3" w:rsidP="00545168">
      <w:pPr>
        <w:spacing w:after="0"/>
      </w:pPr>
      <w:r>
        <w:t>9. symmetry</w:t>
      </w:r>
    </w:p>
    <w:p w14:paraId="0DBB93DC" w14:textId="77777777" w:rsidR="004B33F3" w:rsidRDefault="004B33F3" w:rsidP="00545168">
      <w:pPr>
        <w:spacing w:after="0"/>
      </w:pPr>
      <w:r>
        <w:t>10. fractal dimension ("coastline approximation" - 1)</w:t>
      </w:r>
    </w:p>
    <w:p w14:paraId="7837843C" w14:textId="11F3D9E3" w:rsidR="002E2782" w:rsidRDefault="004B33F3" w:rsidP="004B33F3">
      <w:r>
        <w:lastRenderedPageBreak/>
        <w:t>Each of these 10 features have a mean, standard error and worst or largest (mean of the three largest values) value which makes the total feature set 3 x 10 = 30 features in total.  Feature values have been recorded with 4 significant digits.</w:t>
      </w:r>
    </w:p>
    <w:p w14:paraId="52FA82F9" w14:textId="5B8B063A" w:rsidR="002E2782" w:rsidRDefault="002E2782" w:rsidP="004B33F3">
      <w:r>
        <w:t xml:space="preserve">A sample of the raw data is shown in </w:t>
      </w:r>
      <w:r w:rsidR="00640380">
        <w:t>the Table</w:t>
      </w:r>
      <w:r>
        <w:t xml:space="preserve"> </w:t>
      </w:r>
      <w:r w:rsidR="00640380">
        <w:t>below</w:t>
      </w:r>
      <w:r>
        <w:t>.</w:t>
      </w:r>
    </w:p>
    <w:p w14:paraId="3AA8CE1C" w14:textId="6B8798D1" w:rsidR="002E2782" w:rsidRDefault="002E2782" w:rsidP="004B33F3">
      <w:r>
        <w:rPr>
          <w:noProof/>
        </w:rPr>
        <w:drawing>
          <wp:inline distT="0" distB="0" distL="0" distR="0" wp14:anchorId="176D348E" wp14:editId="52E30D71">
            <wp:extent cx="5943600" cy="1376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76045"/>
                    </a:xfrm>
                    <a:prstGeom prst="rect">
                      <a:avLst/>
                    </a:prstGeom>
                  </pic:spPr>
                </pic:pic>
              </a:graphicData>
            </a:graphic>
          </wp:inline>
        </w:drawing>
      </w:r>
    </w:p>
    <w:p w14:paraId="20BEEDE1" w14:textId="37ED6BBD" w:rsidR="002E2782" w:rsidRDefault="00640380" w:rsidP="002E2782">
      <w:pPr>
        <w:jc w:val="center"/>
      </w:pPr>
      <w:r>
        <w:t>Table</w:t>
      </w:r>
      <w:r w:rsidR="002E2782">
        <w:t xml:space="preserve"> </w:t>
      </w:r>
      <w:r>
        <w:t>1</w:t>
      </w:r>
      <w:r w:rsidR="002E2782">
        <w:t>. A sample of the raw data taken FNA biopsy images.</w:t>
      </w:r>
    </w:p>
    <w:p w14:paraId="03EA3814" w14:textId="733B8D52" w:rsidR="002E2782" w:rsidRDefault="002E2782" w:rsidP="004B33F3">
      <w:r>
        <w:t>There are 2 columns in the raw data, viz.</w:t>
      </w:r>
      <w:r w:rsidRPr="002E2782">
        <w:rPr>
          <w:b/>
        </w:rPr>
        <w:t xml:space="preserve"> id</w:t>
      </w:r>
      <w:r>
        <w:t xml:space="preserve"> and </w:t>
      </w:r>
      <w:r w:rsidRPr="002E2782">
        <w:rPr>
          <w:b/>
        </w:rPr>
        <w:t>Unnamed: 32</w:t>
      </w:r>
      <w:r>
        <w:t xml:space="preserve"> that were dropped since they carry no significant information for our task.  We encoded the diagnosis column with </w:t>
      </w:r>
      <w:r w:rsidRPr="002E2782">
        <w:rPr>
          <w:b/>
        </w:rPr>
        <w:t>1</w:t>
      </w:r>
      <w:r>
        <w:t xml:space="preserve"> and </w:t>
      </w:r>
      <w:r w:rsidRPr="002E2782">
        <w:rPr>
          <w:b/>
        </w:rPr>
        <w:t>0</w:t>
      </w:r>
      <w:r>
        <w:t xml:space="preserve"> representing Malignant and Benign respectively.</w:t>
      </w:r>
      <w:r w:rsidR="008768A4">
        <w:t xml:space="preserve"> </w:t>
      </w:r>
      <w:r>
        <w:t>After the 2 columns were dropped, there were no missing or problematic feature values left in the data set.  The counts of Malignant and Benign samples in the data is shown below.</w:t>
      </w:r>
    </w:p>
    <w:p w14:paraId="309C64E3" w14:textId="39BA1D1C" w:rsidR="002E2782" w:rsidRDefault="002E2782" w:rsidP="00572D11">
      <w:pPr>
        <w:jc w:val="center"/>
      </w:pPr>
      <w:r>
        <w:rPr>
          <w:noProof/>
        </w:rPr>
        <w:drawing>
          <wp:inline distT="0" distB="0" distL="0" distR="0" wp14:anchorId="363F0D2A" wp14:editId="65EAD872">
            <wp:extent cx="2981325" cy="2023653"/>
            <wp:effectExtent l="0" t="0" r="0" b="0"/>
            <wp:docPr id="5" name="Picture 5" descr="C:\Users\ej4175\AppData\Local\Microsoft\Windows\INetCache\Content.MSO\86E7DB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j4175\AppData\Local\Microsoft\Windows\INetCache\Content.MSO\86E7DB2F.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6035" cy="2047213"/>
                    </a:xfrm>
                    <a:prstGeom prst="rect">
                      <a:avLst/>
                    </a:prstGeom>
                    <a:noFill/>
                    <a:ln>
                      <a:noFill/>
                    </a:ln>
                  </pic:spPr>
                </pic:pic>
              </a:graphicData>
            </a:graphic>
          </wp:inline>
        </w:drawing>
      </w:r>
    </w:p>
    <w:p w14:paraId="33FB83B4" w14:textId="56ADE55B" w:rsidR="002E2782" w:rsidRDefault="002E2782" w:rsidP="002E2782">
      <w:pPr>
        <w:jc w:val="center"/>
      </w:pPr>
      <w:r>
        <w:t xml:space="preserve">Figure </w:t>
      </w:r>
      <w:r w:rsidR="00632BDA">
        <w:t>2</w:t>
      </w:r>
      <w:r>
        <w:t>. Count of Malignant and Benign diagnoses in the data.</w:t>
      </w:r>
    </w:p>
    <w:p w14:paraId="186B7FF0" w14:textId="5FC6BCCE" w:rsidR="00572D11" w:rsidRDefault="00572D11" w:rsidP="00572D11">
      <w:r>
        <w:t xml:space="preserve">A sample of a table </w:t>
      </w:r>
      <w:r w:rsidR="008768A4">
        <w:t>with</w:t>
      </w:r>
      <w:r>
        <w:t xml:space="preserve"> the statistics of the data is shown below.  </w:t>
      </w:r>
    </w:p>
    <w:p w14:paraId="03126792" w14:textId="4C9BEE4B" w:rsidR="00572D11" w:rsidRDefault="00572D11" w:rsidP="00572D11">
      <w:pPr>
        <w:jc w:val="center"/>
      </w:pPr>
      <w:r>
        <w:rPr>
          <w:noProof/>
        </w:rPr>
        <w:drawing>
          <wp:inline distT="0" distB="0" distL="0" distR="0" wp14:anchorId="796A4186" wp14:editId="4296F113">
            <wp:extent cx="5943600" cy="17284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28470"/>
                    </a:xfrm>
                    <a:prstGeom prst="rect">
                      <a:avLst/>
                    </a:prstGeom>
                  </pic:spPr>
                </pic:pic>
              </a:graphicData>
            </a:graphic>
          </wp:inline>
        </w:drawing>
      </w:r>
    </w:p>
    <w:p w14:paraId="510FFD53" w14:textId="4B2C3C7A" w:rsidR="00572D11" w:rsidRDefault="00640380" w:rsidP="00572D11">
      <w:pPr>
        <w:jc w:val="center"/>
      </w:pPr>
      <w:r>
        <w:t>Table 2</w:t>
      </w:r>
      <w:r w:rsidR="00572D11">
        <w:t>. Description of basic statistics in the feature set.</w:t>
      </w:r>
    </w:p>
    <w:p w14:paraId="15119FAC" w14:textId="2811BB9A" w:rsidR="00572D11" w:rsidRDefault="00640380" w:rsidP="00640380">
      <w:r w:rsidRPr="00640380">
        <w:lastRenderedPageBreak/>
        <w:t xml:space="preserve">We notice that the feature ranges and means are significantly different which we will have to normalize later for a Deep Neural Network model.  Also, since we have the mean values, standard </w:t>
      </w:r>
      <w:r w:rsidR="008768A4">
        <w:t>error (se)</w:t>
      </w:r>
      <w:r w:rsidRPr="00640380">
        <w:t xml:space="preserve"> and the mean of the top 3 worst values for each significant feature, we expect that the feature set may be reduced by removing some features that are </w:t>
      </w:r>
      <w:r w:rsidR="00C85460">
        <w:t>highly correlated</w:t>
      </w:r>
      <w:r w:rsidRPr="00640380">
        <w:t xml:space="preserve"> or not as important.</w:t>
      </w:r>
    </w:p>
    <w:p w14:paraId="475FEB29" w14:textId="1047A57E" w:rsidR="00572D11" w:rsidRDefault="00572D11" w:rsidP="00572D11">
      <w:pPr>
        <w:pStyle w:val="Heading2"/>
      </w:pPr>
      <w:r>
        <w:t>Exploratory Visualization</w:t>
      </w:r>
    </w:p>
    <w:p w14:paraId="6DD05625" w14:textId="71A20E90" w:rsidR="00572D11" w:rsidRDefault="00572D11" w:rsidP="00572D11">
      <w:r>
        <w:t xml:space="preserve">Since the feature set consist of 30 columns, we are particularly interested to see if there are highly correlated features that we can </w:t>
      </w:r>
      <w:r w:rsidR="00562968">
        <w:t>use to reduce the input size for the models that we will use.  The pair</w:t>
      </w:r>
      <w:r w:rsidR="00640380">
        <w:t>-</w:t>
      </w:r>
      <w:r w:rsidR="00562968">
        <w:t>plot below is a graphical representation of how each of the features are related to every other feature in the feature set.</w:t>
      </w:r>
    </w:p>
    <w:p w14:paraId="40836DB4" w14:textId="78A1DA5D" w:rsidR="00562968" w:rsidRDefault="00562968" w:rsidP="00562968">
      <w:pPr>
        <w:jc w:val="center"/>
      </w:pPr>
      <w:r>
        <w:rPr>
          <w:noProof/>
        </w:rPr>
        <w:drawing>
          <wp:inline distT="0" distB="0" distL="0" distR="0" wp14:anchorId="5341E991" wp14:editId="237C7504">
            <wp:extent cx="5943600" cy="5913755"/>
            <wp:effectExtent l="0" t="0" r="0" b="0"/>
            <wp:docPr id="7" name="Picture 7" descr="C:\Users\ej4175\AppData\Local\Microsoft\Windows\INetCache\Content.MSO\8D35FC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j4175\AppData\Local\Microsoft\Windows\INetCache\Content.MSO\8D35FC1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913755"/>
                    </a:xfrm>
                    <a:prstGeom prst="rect">
                      <a:avLst/>
                    </a:prstGeom>
                    <a:noFill/>
                    <a:ln>
                      <a:noFill/>
                    </a:ln>
                  </pic:spPr>
                </pic:pic>
              </a:graphicData>
            </a:graphic>
          </wp:inline>
        </w:drawing>
      </w:r>
    </w:p>
    <w:p w14:paraId="74431FA9" w14:textId="0618469C" w:rsidR="00562968" w:rsidRDefault="00562968" w:rsidP="00562968">
      <w:pPr>
        <w:jc w:val="center"/>
      </w:pPr>
      <w:r>
        <w:t xml:space="preserve">Figure </w:t>
      </w:r>
      <w:r w:rsidR="00632BDA">
        <w:t>3</w:t>
      </w:r>
      <w:r>
        <w:t>: Pair-plot of features showing the pair-wise relationship between features.</w:t>
      </w:r>
    </w:p>
    <w:p w14:paraId="62586E54" w14:textId="5FC241B6" w:rsidR="00562968" w:rsidRDefault="00640380" w:rsidP="00572D11">
      <w:r>
        <w:lastRenderedPageBreak/>
        <w:t>We notice that the radius</w:t>
      </w:r>
      <w:r w:rsidR="00632BDA">
        <w:t>_</w:t>
      </w:r>
      <w:r>
        <w:t xml:space="preserve"> feature</w:t>
      </w:r>
      <w:r w:rsidR="00632BDA">
        <w:t>s</w:t>
      </w:r>
      <w:r>
        <w:t xml:space="preserve"> </w:t>
      </w:r>
      <w:r w:rsidR="00632BDA">
        <w:t>are</w:t>
      </w:r>
      <w:r>
        <w:t xml:space="preserve"> highly correlated with the area_ and perimeter_ features.  This is to be expected given the clearly defined relationship between radius, area and perimeter (or circumference).  We also notice that </w:t>
      </w:r>
      <w:r w:rsidR="00632BDA">
        <w:t xml:space="preserve">the concavity_ features are correlated to the </w:t>
      </w:r>
      <w:proofErr w:type="spellStart"/>
      <w:r w:rsidR="00632BDA">
        <w:t>concavity_points</w:t>
      </w:r>
      <w:proofErr w:type="spellEnd"/>
      <w:r w:rsidR="00632BDA">
        <w:t xml:space="preserve"> features.  This relationship is confirmed by looking at the Pearson’s correlation matrix below.</w:t>
      </w:r>
    </w:p>
    <w:p w14:paraId="18795CC7" w14:textId="3A5FDD07" w:rsidR="00632BDA" w:rsidRDefault="00632BDA" w:rsidP="00632BDA">
      <w:pPr>
        <w:jc w:val="center"/>
      </w:pPr>
      <w:r>
        <w:rPr>
          <w:noProof/>
        </w:rPr>
        <w:drawing>
          <wp:inline distT="0" distB="0" distL="0" distR="0" wp14:anchorId="0FF2D09C" wp14:editId="59557AC7">
            <wp:extent cx="5943600" cy="6150610"/>
            <wp:effectExtent l="0" t="0" r="0" b="2540"/>
            <wp:docPr id="8" name="Picture 8" descr="C:\Users\ej4175\AppData\Local\Microsoft\Windows\INetCache\Content.MSO\A0934C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j4175\AppData\Local\Microsoft\Windows\INetCache\Content.MSO\A0934CF0.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150610"/>
                    </a:xfrm>
                    <a:prstGeom prst="rect">
                      <a:avLst/>
                    </a:prstGeom>
                    <a:noFill/>
                    <a:ln>
                      <a:noFill/>
                    </a:ln>
                  </pic:spPr>
                </pic:pic>
              </a:graphicData>
            </a:graphic>
          </wp:inline>
        </w:drawing>
      </w:r>
    </w:p>
    <w:p w14:paraId="0AAF1D54" w14:textId="557FE664" w:rsidR="00632BDA" w:rsidRDefault="00632BDA" w:rsidP="00632BDA">
      <w:pPr>
        <w:jc w:val="center"/>
      </w:pPr>
      <w:r>
        <w:t>Figure 4: Pearson’s Correlation Matrix</w:t>
      </w:r>
    </w:p>
    <w:p w14:paraId="21E58778" w14:textId="1737D89B" w:rsidR="00920C37" w:rsidRDefault="00920C37" w:rsidP="00572D11">
      <w:r>
        <w:t>We used joint-plots to have a closer look at the relationship between radius</w:t>
      </w:r>
      <w:r w:rsidR="007868D0">
        <w:t xml:space="preserve">, area </w:t>
      </w:r>
      <w:r>
        <w:t xml:space="preserve">and perimeter means, </w:t>
      </w:r>
      <w:r w:rsidR="007868D0">
        <w:t xml:space="preserve">as well as </w:t>
      </w:r>
      <w:proofErr w:type="spellStart"/>
      <w:r w:rsidR="007868D0">
        <w:t>concavity_mean</w:t>
      </w:r>
      <w:proofErr w:type="spellEnd"/>
      <w:r w:rsidR="007868D0">
        <w:t xml:space="preserve"> and </w:t>
      </w:r>
      <w:proofErr w:type="spellStart"/>
      <w:r w:rsidR="007868D0">
        <w:t>concavepoints_mean</w:t>
      </w:r>
      <w:proofErr w:type="spellEnd"/>
      <w:r w:rsidR="007868D0">
        <w:t>.</w:t>
      </w:r>
    </w:p>
    <w:p w14:paraId="1C5F6F68" w14:textId="52C00DDD" w:rsidR="00920C37" w:rsidRDefault="00920C37" w:rsidP="00920C37">
      <w:pPr>
        <w:jc w:val="center"/>
      </w:pPr>
      <w:r>
        <w:rPr>
          <w:noProof/>
        </w:rPr>
        <w:lastRenderedPageBreak/>
        <w:drawing>
          <wp:inline distT="0" distB="0" distL="0" distR="0" wp14:anchorId="23F87E12" wp14:editId="391002BE">
            <wp:extent cx="2392765" cy="2409825"/>
            <wp:effectExtent l="0" t="0" r="7620" b="0"/>
            <wp:docPr id="9" name="Picture 9" descr="C:\Users\ej4175\AppData\Local\Microsoft\Windows\INetCache\Content.MSO\557D70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j4175\AppData\Local\Microsoft\Windows\INetCache\Content.MSO\557D707E.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6339" cy="2514137"/>
                    </a:xfrm>
                    <a:prstGeom prst="rect">
                      <a:avLst/>
                    </a:prstGeom>
                    <a:noFill/>
                    <a:ln>
                      <a:noFill/>
                    </a:ln>
                  </pic:spPr>
                </pic:pic>
              </a:graphicData>
            </a:graphic>
          </wp:inline>
        </w:drawing>
      </w:r>
    </w:p>
    <w:p w14:paraId="2CE0A7FC" w14:textId="0EFDAE66" w:rsidR="00C0648D" w:rsidRDefault="00C0648D" w:rsidP="00920C37">
      <w:pPr>
        <w:jc w:val="center"/>
      </w:pPr>
      <w:r>
        <w:t xml:space="preserve">Figure 5: Joint plot of </w:t>
      </w:r>
      <w:proofErr w:type="spellStart"/>
      <w:r>
        <w:t>radius_mean</w:t>
      </w:r>
      <w:proofErr w:type="spellEnd"/>
      <w:r>
        <w:t xml:space="preserve"> and perimeter mean features.</w:t>
      </w:r>
    </w:p>
    <w:p w14:paraId="5B13D2A6" w14:textId="17C1F294" w:rsidR="00920C37" w:rsidRDefault="00920C37" w:rsidP="00C0648D">
      <w:pPr>
        <w:jc w:val="center"/>
      </w:pPr>
      <w:r>
        <w:rPr>
          <w:noProof/>
        </w:rPr>
        <w:drawing>
          <wp:inline distT="0" distB="0" distL="0" distR="0" wp14:anchorId="44CE09C7" wp14:editId="2FEF736F">
            <wp:extent cx="2371725" cy="2388637"/>
            <wp:effectExtent l="0" t="0" r="0" b="0"/>
            <wp:docPr id="10" name="Picture 10" descr="C:\Users\ej4175\AppData\Local\Microsoft\Windows\INetCache\Content.MSO\71E5F1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j4175\AppData\Local\Microsoft\Windows\INetCache\Content.MSO\71E5F13C.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9441" cy="2517264"/>
                    </a:xfrm>
                    <a:prstGeom prst="rect">
                      <a:avLst/>
                    </a:prstGeom>
                    <a:noFill/>
                    <a:ln>
                      <a:noFill/>
                    </a:ln>
                  </pic:spPr>
                </pic:pic>
              </a:graphicData>
            </a:graphic>
          </wp:inline>
        </w:drawing>
      </w:r>
    </w:p>
    <w:p w14:paraId="406D9B9C" w14:textId="170DFF09" w:rsidR="00C0648D" w:rsidRDefault="00C0648D" w:rsidP="00C0648D">
      <w:pPr>
        <w:jc w:val="center"/>
      </w:pPr>
      <w:r>
        <w:t xml:space="preserve">Figure 6: Joint plot of </w:t>
      </w:r>
      <w:proofErr w:type="spellStart"/>
      <w:r>
        <w:t>radius_mean</w:t>
      </w:r>
      <w:proofErr w:type="spellEnd"/>
      <w:r>
        <w:t xml:space="preserve"> and </w:t>
      </w:r>
      <w:proofErr w:type="spellStart"/>
      <w:r>
        <w:t>area_mean</w:t>
      </w:r>
      <w:proofErr w:type="spellEnd"/>
      <w:r>
        <w:t xml:space="preserve"> features.</w:t>
      </w:r>
    </w:p>
    <w:p w14:paraId="62835177" w14:textId="18C4A6B6" w:rsidR="00920C37" w:rsidRDefault="00920C37" w:rsidP="00C0648D">
      <w:pPr>
        <w:jc w:val="center"/>
      </w:pPr>
      <w:r>
        <w:rPr>
          <w:noProof/>
        </w:rPr>
        <w:drawing>
          <wp:inline distT="0" distB="0" distL="0" distR="0" wp14:anchorId="12DC72BD" wp14:editId="497B426B">
            <wp:extent cx="2409825" cy="2367915"/>
            <wp:effectExtent l="0" t="0" r="9525" b="0"/>
            <wp:docPr id="11" name="Picture 11" descr="C:\Users\ej4175\AppData\Local\Microsoft\Windows\INetCache\Content.MSO\FCB736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j4175\AppData\Local\Microsoft\Windows\INetCache\Content.MSO\FCB736AA.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9588" cy="2436465"/>
                    </a:xfrm>
                    <a:prstGeom prst="rect">
                      <a:avLst/>
                    </a:prstGeom>
                    <a:noFill/>
                    <a:ln>
                      <a:noFill/>
                    </a:ln>
                  </pic:spPr>
                </pic:pic>
              </a:graphicData>
            </a:graphic>
          </wp:inline>
        </w:drawing>
      </w:r>
    </w:p>
    <w:p w14:paraId="5EAF1E12" w14:textId="6B742DA5" w:rsidR="00C0648D" w:rsidRDefault="00C0648D" w:rsidP="00C0648D">
      <w:pPr>
        <w:jc w:val="center"/>
      </w:pPr>
      <w:r>
        <w:t xml:space="preserve">Figure </w:t>
      </w:r>
      <w:r w:rsidR="007868D0">
        <w:t>7</w:t>
      </w:r>
      <w:r>
        <w:t xml:space="preserve">: Joint plot of </w:t>
      </w:r>
      <w:proofErr w:type="spellStart"/>
      <w:r>
        <w:t>concavity_mean</w:t>
      </w:r>
      <w:proofErr w:type="spellEnd"/>
      <w:r>
        <w:t xml:space="preserve"> and concavity </w:t>
      </w:r>
      <w:proofErr w:type="spellStart"/>
      <w:r>
        <w:t>points_mean</w:t>
      </w:r>
      <w:proofErr w:type="spellEnd"/>
      <w:r>
        <w:t xml:space="preserve"> features.</w:t>
      </w:r>
    </w:p>
    <w:p w14:paraId="57B42368" w14:textId="24696AA7" w:rsidR="00920C37" w:rsidRDefault="00632BDA" w:rsidP="007A469C">
      <w:r>
        <w:lastRenderedPageBreak/>
        <w:t xml:space="preserve">From this we conclude that it is not necessary to include the radius_, area_ and perimeter_ features and instead </w:t>
      </w:r>
      <w:r w:rsidR="00240A0E">
        <w:t>we</w:t>
      </w:r>
      <w:r>
        <w:t xml:space="preserve"> will only include the radius_ values.  For the concavity_ and concave points_ features, we will retain only the concavity_ features</w:t>
      </w:r>
      <w:r w:rsidR="007A469C">
        <w:t>.</w:t>
      </w:r>
    </w:p>
    <w:p w14:paraId="776742D3" w14:textId="4B620B44" w:rsidR="00920C37" w:rsidRDefault="00920C37" w:rsidP="00920C37">
      <w:pPr>
        <w:spacing w:after="0"/>
      </w:pPr>
      <w:r>
        <w:t xml:space="preserve">Another </w:t>
      </w:r>
      <w:r w:rsidR="00C0648D">
        <w:t>interesting characteristic of the feature set is the distribution of points in each feature category.  We used boxed plots to illustrate how the feature distributions compare to each other.  The features were separated according to their aggregation categories (mean, se, worst) and then</w:t>
      </w:r>
      <w:r w:rsidR="00BD456F">
        <w:t xml:space="preserve"> illustrated in a box-plot.</w:t>
      </w:r>
    </w:p>
    <w:p w14:paraId="673AC3C3" w14:textId="547506D3" w:rsidR="00C0648D" w:rsidRDefault="00C0648D" w:rsidP="00920C37">
      <w:pPr>
        <w:spacing w:after="0"/>
      </w:pPr>
    </w:p>
    <w:p w14:paraId="05031DCE" w14:textId="77777777" w:rsidR="00C0648D" w:rsidRDefault="00C0648D" w:rsidP="00C0648D">
      <w:pPr>
        <w:spacing w:after="0"/>
        <w:jc w:val="center"/>
      </w:pPr>
      <w:r>
        <w:rPr>
          <w:noProof/>
        </w:rPr>
        <w:drawing>
          <wp:inline distT="0" distB="0" distL="0" distR="0" wp14:anchorId="05697A08" wp14:editId="78A67F7E">
            <wp:extent cx="3076575" cy="1607641"/>
            <wp:effectExtent l="0" t="0" r="0" b="0"/>
            <wp:docPr id="12" name="Picture 12" descr="C:\Users\ej4175\AppData\Local\Microsoft\Windows\INetCache\Content.MSO\E7E194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j4175\AppData\Local\Microsoft\Windows\INetCache\Content.MSO\E7E19448.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0904" cy="1656932"/>
                    </a:xfrm>
                    <a:prstGeom prst="rect">
                      <a:avLst/>
                    </a:prstGeom>
                    <a:noFill/>
                    <a:ln>
                      <a:noFill/>
                    </a:ln>
                  </pic:spPr>
                </pic:pic>
              </a:graphicData>
            </a:graphic>
          </wp:inline>
        </w:drawing>
      </w:r>
      <w:r w:rsidRPr="00C0648D">
        <w:t xml:space="preserve"> </w:t>
      </w:r>
    </w:p>
    <w:p w14:paraId="2893B794" w14:textId="639B250D" w:rsidR="00C0648D" w:rsidRDefault="00C0648D" w:rsidP="00C0648D">
      <w:pPr>
        <w:spacing w:after="0"/>
        <w:jc w:val="center"/>
      </w:pPr>
      <w:r>
        <w:rPr>
          <w:noProof/>
        </w:rPr>
        <w:drawing>
          <wp:inline distT="0" distB="0" distL="0" distR="0" wp14:anchorId="251C8AD5" wp14:editId="548378A6">
            <wp:extent cx="3076575" cy="1667305"/>
            <wp:effectExtent l="0" t="0" r="0" b="9525"/>
            <wp:docPr id="13" name="Picture 13" descr="C:\Users\ej4175\AppData\Local\Microsoft\Windows\INetCache\Content.MSO\D0E29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j4175\AppData\Local\Microsoft\Windows\INetCache\Content.MSO\D0E2996.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4623" cy="1715021"/>
                    </a:xfrm>
                    <a:prstGeom prst="rect">
                      <a:avLst/>
                    </a:prstGeom>
                    <a:noFill/>
                    <a:ln>
                      <a:noFill/>
                    </a:ln>
                  </pic:spPr>
                </pic:pic>
              </a:graphicData>
            </a:graphic>
          </wp:inline>
        </w:drawing>
      </w:r>
    </w:p>
    <w:p w14:paraId="51E94CEC" w14:textId="0B56FC82" w:rsidR="00C0648D" w:rsidRDefault="00C0648D" w:rsidP="00C0648D">
      <w:pPr>
        <w:spacing w:after="0"/>
        <w:jc w:val="center"/>
      </w:pPr>
      <w:r>
        <w:rPr>
          <w:noProof/>
        </w:rPr>
        <w:drawing>
          <wp:inline distT="0" distB="0" distL="0" distR="0" wp14:anchorId="517CE300" wp14:editId="2805900B">
            <wp:extent cx="3190875" cy="1672482"/>
            <wp:effectExtent l="0" t="0" r="0" b="4445"/>
            <wp:docPr id="14" name="Picture 14" descr="C:\Users\ej4175\AppData\Local\Microsoft\Windows\INetCache\Content.MSO\4834C2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j4175\AppData\Local\Microsoft\Windows\INetCache\Content.MSO\4834C214.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9525" cy="1713706"/>
                    </a:xfrm>
                    <a:prstGeom prst="rect">
                      <a:avLst/>
                    </a:prstGeom>
                    <a:noFill/>
                    <a:ln>
                      <a:noFill/>
                    </a:ln>
                  </pic:spPr>
                </pic:pic>
              </a:graphicData>
            </a:graphic>
          </wp:inline>
        </w:drawing>
      </w:r>
    </w:p>
    <w:p w14:paraId="2321C1AC" w14:textId="4404CFF4" w:rsidR="00BD456F" w:rsidRDefault="00BD456F" w:rsidP="00C0648D">
      <w:pPr>
        <w:spacing w:after="0"/>
        <w:jc w:val="center"/>
      </w:pPr>
      <w:r>
        <w:t xml:space="preserve">Figure </w:t>
      </w:r>
      <w:r w:rsidR="007868D0">
        <w:t>8</w:t>
      </w:r>
      <w:r>
        <w:t>: Distributions of Features per Aggregation Category</w:t>
      </w:r>
    </w:p>
    <w:p w14:paraId="2A27619A" w14:textId="43D824A4" w:rsidR="00BD456F" w:rsidRDefault="00BD456F" w:rsidP="00C0648D">
      <w:pPr>
        <w:spacing w:after="0"/>
        <w:jc w:val="center"/>
      </w:pPr>
    </w:p>
    <w:p w14:paraId="4577DE76" w14:textId="04714F39" w:rsidR="004B33F3" w:rsidRDefault="00D750A0" w:rsidP="00B76417">
      <w:pPr>
        <w:pStyle w:val="Heading2"/>
      </w:pPr>
      <w:r>
        <w:t xml:space="preserve">Algorithms </w:t>
      </w:r>
      <w:r w:rsidR="00FA4240">
        <w:t>and Techniques</w:t>
      </w:r>
    </w:p>
    <w:p w14:paraId="229E2EC9" w14:textId="3C3DE0CC" w:rsidR="004B33F3" w:rsidRDefault="00FA4240" w:rsidP="004B33F3">
      <w:r>
        <w:t>After filtering and preprocessing the data, we will employ 2 classification models, the first using AdaBoost and the second a Deep Neural network.</w:t>
      </w:r>
      <w:r w:rsidR="004B33F3">
        <w:t xml:space="preserve">  AdaBoost and neural network algorithms are popular algorithms in machine learning and have been compared in </w:t>
      </w:r>
      <w:proofErr w:type="gramStart"/>
      <w:r w:rsidR="004B33F3">
        <w:t>a number of</w:t>
      </w:r>
      <w:proofErr w:type="gramEnd"/>
      <w:r w:rsidR="004B33F3">
        <w:t xml:space="preserve"> studies before </w:t>
      </w:r>
      <w:r w:rsidR="004B33F3" w:rsidRPr="00B76417">
        <w:rPr>
          <w:vertAlign w:val="superscript"/>
        </w:rPr>
        <w:t>[5][6]</w:t>
      </w:r>
      <w:r w:rsidR="004B33F3">
        <w:t>.</w:t>
      </w:r>
      <w:r w:rsidR="00805760">
        <w:t xml:space="preserve">  </w:t>
      </w:r>
      <w:r>
        <w:t>Both these models have hyper-parameters that can be tweaked to refine the model to achieve the highest possible evaluation metric scores.  Each of the models and their hyper-parameters are described below.</w:t>
      </w:r>
    </w:p>
    <w:p w14:paraId="2CE5D817" w14:textId="30DC70F4" w:rsidR="00FA4240" w:rsidRDefault="000B23A8" w:rsidP="000B23A8">
      <w:pPr>
        <w:pStyle w:val="Heading3"/>
      </w:pPr>
      <w:r>
        <w:lastRenderedPageBreak/>
        <w:t>AdaBoost</w:t>
      </w:r>
    </w:p>
    <w:p w14:paraId="1D32FFBF" w14:textId="0DE72716" w:rsidR="000B23A8" w:rsidRDefault="000B23A8" w:rsidP="00E97F47">
      <w:pPr>
        <w:rPr>
          <w:b/>
          <w:bCs/>
          <w:smallCaps/>
        </w:rPr>
      </w:pPr>
      <w:r>
        <w:t xml:space="preserve">We </w:t>
      </w:r>
      <w:r w:rsidR="00B127D4">
        <w:t xml:space="preserve">used an </w:t>
      </w:r>
      <w:r>
        <w:t xml:space="preserve">AdaBoost Model as our benchmark model.  </w:t>
      </w:r>
      <w:r w:rsidR="00AA1BF4">
        <w:t xml:space="preserve">Boosting is an </w:t>
      </w:r>
      <w:r w:rsidR="000B4B6F">
        <w:t>ensemble method</w:t>
      </w:r>
      <w:r w:rsidR="00AA1BF4">
        <w:t xml:space="preserve"> that</w:t>
      </w:r>
      <w:r w:rsidR="000B4B6F">
        <w:t xml:space="preserve"> creates a strong classifier from </w:t>
      </w:r>
      <w:r w:rsidR="00AA1BF4">
        <w:t xml:space="preserve">many </w:t>
      </w:r>
      <w:r w:rsidR="000B4B6F">
        <w:t xml:space="preserve">weak classifiers such as </w:t>
      </w:r>
      <w:r w:rsidR="00E04C9D">
        <w:t xml:space="preserve">small </w:t>
      </w:r>
      <w:r w:rsidR="000B4B6F">
        <w:t xml:space="preserve">decision trees. </w:t>
      </w:r>
      <w:r w:rsidR="00AA1BF4">
        <w:t>The output of the weak learners is combined in a weighted sum to produce the boosted classifier output. You can think of a weak learner as a learner that is not very accurate, say just slightly better than 50% right most of the time.  Each of these weak learners are assigned weights</w:t>
      </w:r>
      <w:r w:rsidR="00E04C9D">
        <w:t xml:space="preserve"> based on how they have classified a sample.</w:t>
      </w:r>
      <w:r w:rsidR="00AA1BF4">
        <w:t xml:space="preserve"> </w:t>
      </w:r>
      <w:r w:rsidR="00FC687B">
        <w:t xml:space="preserve">Weights are increased to punish incorrectly classified points of each weak learner.  Based on these weights, each learner </w:t>
      </w:r>
      <w:r w:rsidR="006A68CA">
        <w:t xml:space="preserve">will vote based on the weights assigned.  </w:t>
      </w:r>
      <w:r w:rsidR="00FC687B">
        <w:t xml:space="preserve">The sum of these weights </w:t>
      </w:r>
      <w:proofErr w:type="gramStart"/>
      <w:r w:rsidR="00FC687B">
        <w:t>are</w:t>
      </w:r>
      <w:proofErr w:type="gramEnd"/>
      <w:r w:rsidR="00FC687B">
        <w:t xml:space="preserve"> minimized in an error function iteratively improving the error as weak learners are combined.  </w:t>
      </w:r>
    </w:p>
    <w:p w14:paraId="69C36572" w14:textId="1C42FDE8" w:rsidR="000B23A8" w:rsidRDefault="000B23A8" w:rsidP="000B23A8"/>
    <w:p w14:paraId="738CF4F1" w14:textId="77777777" w:rsidR="000B23A8" w:rsidRDefault="000B23A8" w:rsidP="000B23A8">
      <w:pPr>
        <w:jc w:val="center"/>
      </w:pPr>
      <w:r>
        <w:rPr>
          <w:noProof/>
        </w:rPr>
        <w:drawing>
          <wp:inline distT="0" distB="0" distL="0" distR="0" wp14:anchorId="1ADA098D" wp14:editId="39AD2C82">
            <wp:extent cx="3343275" cy="1771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llustration-of-AdaBoost-algorithm-for-creating-a-strong-classifier-based-on-multiple.jpeg"/>
                    <pic:cNvPicPr/>
                  </pic:nvPicPr>
                  <pic:blipFill>
                    <a:blip r:embed="rId25">
                      <a:extLst>
                        <a:ext uri="{28A0092B-C50C-407E-A947-70E740481C1C}">
                          <a14:useLocalDpi xmlns:a14="http://schemas.microsoft.com/office/drawing/2010/main" val="0"/>
                        </a:ext>
                      </a:extLst>
                    </a:blip>
                    <a:stretch>
                      <a:fillRect/>
                    </a:stretch>
                  </pic:blipFill>
                  <pic:spPr>
                    <a:xfrm>
                      <a:off x="0" y="0"/>
                      <a:ext cx="3343275" cy="1771650"/>
                    </a:xfrm>
                    <a:prstGeom prst="rect">
                      <a:avLst/>
                    </a:prstGeom>
                  </pic:spPr>
                </pic:pic>
              </a:graphicData>
            </a:graphic>
          </wp:inline>
        </w:drawing>
      </w:r>
    </w:p>
    <w:p w14:paraId="019DB94A" w14:textId="39BB4E96" w:rsidR="000B23A8" w:rsidRDefault="000B23A8" w:rsidP="000B23A8">
      <w:pPr>
        <w:jc w:val="center"/>
      </w:pPr>
      <w:r>
        <w:t xml:space="preserve">Figure </w:t>
      </w:r>
      <w:r w:rsidR="007868D0">
        <w:t>9</w:t>
      </w:r>
      <w:r>
        <w:t>. Illustration of AdaBoost Model.</w:t>
      </w:r>
    </w:p>
    <w:p w14:paraId="12A27E0B" w14:textId="0E146AF4" w:rsidR="000B23A8" w:rsidRDefault="000B23A8" w:rsidP="000B23A8">
      <w:pPr>
        <w:pStyle w:val="Heading3"/>
      </w:pPr>
      <w:r>
        <w:t>Deep Neural Network Model</w:t>
      </w:r>
    </w:p>
    <w:p w14:paraId="049444D7" w14:textId="7D40F959" w:rsidR="000B23A8" w:rsidRDefault="000B23A8" w:rsidP="000B23A8">
      <w:r>
        <w:t xml:space="preserve">The competing model will be a Deep Neural Network.  </w:t>
      </w:r>
      <w:r w:rsidR="006A68CA">
        <w:t>Neural networks are modeled after the human brain that recognizes patterns based on features perceived in the real world.</w:t>
      </w:r>
      <w:r w:rsidR="00FF09FB">
        <w:t xml:space="preserve">  In the human brain we have a complex interconnected network of neurons that are trained through experience to help us recognize patterns.  A Deep neural network </w:t>
      </w:r>
      <w:r w:rsidR="007F2315">
        <w:t>models the brain function</w:t>
      </w:r>
      <w:r w:rsidR="00FF09FB">
        <w:t xml:space="preserve"> in that it has a set of inputs that are fed to several hidden layers of multiple nodes each that are combined in an output layer to produce the result.  Each layer is responsible for some feature extraction.  Each node is a computational point and weights are used between these nodes in each layer to modify the computational output of each node.  </w:t>
      </w:r>
      <w:r w:rsidR="007F2315">
        <w:t>The weights are summed and passed through an activation layer to produce a single output for output nodes.</w:t>
      </w:r>
      <w:r w:rsidR="002D3E68">
        <w:t xml:space="preserve">  A loss function is used to evaluate the effectiveness of the neural network prediction compared to the actual output values.  </w:t>
      </w:r>
      <w:proofErr w:type="gramStart"/>
      <w:r w:rsidR="002D3E68">
        <w:t>A</w:t>
      </w:r>
      <w:proofErr w:type="gramEnd"/>
      <w:r w:rsidR="002D3E68">
        <w:t xml:space="preserve"> optimization method such as Gradient Descent is used to reduce the error by updating the weights in the neural network.  Through an iterative process of updating the weights the neural network can be trained to predict more accurate results.</w:t>
      </w:r>
    </w:p>
    <w:p w14:paraId="472190AC" w14:textId="77777777" w:rsidR="000B23A8" w:rsidRDefault="000B23A8" w:rsidP="000B23A8">
      <w:pPr>
        <w:jc w:val="center"/>
      </w:pPr>
      <w:r>
        <w:rPr>
          <w:noProof/>
        </w:rPr>
        <w:drawing>
          <wp:inline distT="0" distB="0" distL="0" distR="0" wp14:anchorId="71FE694F" wp14:editId="481ADFA7">
            <wp:extent cx="3388840" cy="17621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NN-2_HiddenLayers.jpeg"/>
                    <pic:cNvPicPr/>
                  </pic:nvPicPr>
                  <pic:blipFill>
                    <a:blip r:embed="rId26">
                      <a:extLst>
                        <a:ext uri="{28A0092B-C50C-407E-A947-70E740481C1C}">
                          <a14:useLocalDpi xmlns:a14="http://schemas.microsoft.com/office/drawing/2010/main" val="0"/>
                        </a:ext>
                      </a:extLst>
                    </a:blip>
                    <a:stretch>
                      <a:fillRect/>
                    </a:stretch>
                  </pic:blipFill>
                  <pic:spPr>
                    <a:xfrm>
                      <a:off x="0" y="0"/>
                      <a:ext cx="3451264" cy="1794584"/>
                    </a:xfrm>
                    <a:prstGeom prst="rect">
                      <a:avLst/>
                    </a:prstGeom>
                  </pic:spPr>
                </pic:pic>
              </a:graphicData>
            </a:graphic>
          </wp:inline>
        </w:drawing>
      </w:r>
    </w:p>
    <w:p w14:paraId="6DB7E289" w14:textId="58E9827F" w:rsidR="000B23A8" w:rsidRDefault="000B23A8" w:rsidP="000B23A8">
      <w:pPr>
        <w:jc w:val="center"/>
      </w:pPr>
      <w:r>
        <w:t xml:space="preserve">Figure </w:t>
      </w:r>
      <w:r w:rsidR="007868D0">
        <w:t>10</w:t>
      </w:r>
      <w:r>
        <w:t>.  Illustration of DNN with 2 hidden layers.</w:t>
      </w:r>
    </w:p>
    <w:p w14:paraId="2975874C" w14:textId="77777777" w:rsidR="004B33F3" w:rsidRDefault="004B33F3" w:rsidP="00B76417">
      <w:pPr>
        <w:pStyle w:val="Heading2"/>
      </w:pPr>
      <w:bookmarkStart w:id="0" w:name="_GoBack"/>
      <w:bookmarkEnd w:id="0"/>
      <w:r>
        <w:lastRenderedPageBreak/>
        <w:t>Benchmark Model</w:t>
      </w:r>
    </w:p>
    <w:p w14:paraId="7A54A6BA" w14:textId="6CC9EE29" w:rsidR="00FA4240" w:rsidRDefault="00B127D4" w:rsidP="000B23A8">
      <w:pPr>
        <w:pStyle w:val="Heading2"/>
        <w:spacing w:before="0"/>
        <w:rPr>
          <w:rFonts w:asciiTheme="minorHAnsi" w:eastAsiaTheme="minorEastAsia" w:hAnsiTheme="minorHAnsi" w:cstheme="minorBidi"/>
          <w:b w:val="0"/>
          <w:bCs w:val="0"/>
          <w:smallCaps w:val="0"/>
          <w:sz w:val="20"/>
          <w:szCs w:val="22"/>
        </w:rPr>
      </w:pPr>
      <w:r>
        <w:rPr>
          <w:rFonts w:asciiTheme="minorHAnsi" w:eastAsiaTheme="minorEastAsia" w:hAnsiTheme="minorHAnsi" w:cstheme="minorBidi"/>
          <w:b w:val="0"/>
          <w:bCs w:val="0"/>
          <w:smallCaps w:val="0"/>
          <w:sz w:val="20"/>
          <w:szCs w:val="22"/>
        </w:rPr>
        <w:t xml:space="preserve">In our case, since we </w:t>
      </w:r>
      <w:r w:rsidR="00DF034A">
        <w:rPr>
          <w:rFonts w:asciiTheme="minorHAnsi" w:eastAsiaTheme="minorEastAsia" w:hAnsiTheme="minorHAnsi" w:cstheme="minorBidi"/>
          <w:b w:val="0"/>
          <w:bCs w:val="0"/>
          <w:smallCaps w:val="0"/>
          <w:sz w:val="20"/>
          <w:szCs w:val="22"/>
        </w:rPr>
        <w:t>compared</w:t>
      </w:r>
      <w:r>
        <w:rPr>
          <w:rFonts w:asciiTheme="minorHAnsi" w:eastAsiaTheme="minorEastAsia" w:hAnsiTheme="minorHAnsi" w:cstheme="minorBidi"/>
          <w:b w:val="0"/>
          <w:bCs w:val="0"/>
          <w:smallCaps w:val="0"/>
          <w:sz w:val="20"/>
          <w:szCs w:val="22"/>
        </w:rPr>
        <w:t xml:space="preserve"> 2 competing models, the AdaBoost model </w:t>
      </w:r>
      <w:r w:rsidR="00DF034A">
        <w:rPr>
          <w:rFonts w:asciiTheme="minorHAnsi" w:eastAsiaTheme="minorEastAsia" w:hAnsiTheme="minorHAnsi" w:cstheme="minorBidi"/>
          <w:b w:val="0"/>
          <w:bCs w:val="0"/>
          <w:smallCaps w:val="0"/>
          <w:sz w:val="20"/>
          <w:szCs w:val="22"/>
        </w:rPr>
        <w:t xml:space="preserve">(already described above) </w:t>
      </w:r>
      <w:r>
        <w:rPr>
          <w:rFonts w:asciiTheme="minorHAnsi" w:eastAsiaTheme="minorEastAsia" w:hAnsiTheme="minorHAnsi" w:cstheme="minorBidi"/>
          <w:b w:val="0"/>
          <w:bCs w:val="0"/>
          <w:smallCaps w:val="0"/>
          <w:sz w:val="20"/>
          <w:szCs w:val="22"/>
        </w:rPr>
        <w:t xml:space="preserve">was used as the benchmark model.  </w:t>
      </w:r>
      <w:r w:rsidR="00DF034A">
        <w:rPr>
          <w:rFonts w:asciiTheme="minorHAnsi" w:eastAsiaTheme="minorEastAsia" w:hAnsiTheme="minorHAnsi" w:cstheme="minorBidi"/>
          <w:b w:val="0"/>
          <w:bCs w:val="0"/>
          <w:smallCaps w:val="0"/>
          <w:sz w:val="20"/>
          <w:szCs w:val="22"/>
        </w:rPr>
        <w:t>The evaluation metrics of accuracy and recall</w:t>
      </w:r>
      <w:proofErr w:type="gramStart"/>
      <w:r w:rsidR="00DF034A">
        <w:rPr>
          <w:rFonts w:asciiTheme="minorHAnsi" w:eastAsiaTheme="minorEastAsia" w:hAnsiTheme="minorHAnsi" w:cstheme="minorBidi"/>
          <w:b w:val="0"/>
          <w:bCs w:val="0"/>
          <w:smallCaps w:val="0"/>
          <w:sz w:val="20"/>
          <w:szCs w:val="22"/>
        </w:rPr>
        <w:t>, in particular, but</w:t>
      </w:r>
      <w:proofErr w:type="gramEnd"/>
      <w:r w:rsidR="00DF034A">
        <w:rPr>
          <w:rFonts w:asciiTheme="minorHAnsi" w:eastAsiaTheme="minorEastAsia" w:hAnsiTheme="minorHAnsi" w:cstheme="minorBidi"/>
          <w:b w:val="0"/>
          <w:bCs w:val="0"/>
          <w:smallCaps w:val="0"/>
          <w:sz w:val="20"/>
          <w:szCs w:val="22"/>
        </w:rPr>
        <w:t xml:space="preserve"> also precision, F1 Score and processing time was used for comparison with our Deep neural network model.  </w:t>
      </w:r>
      <w:r>
        <w:rPr>
          <w:rFonts w:asciiTheme="minorHAnsi" w:eastAsiaTheme="minorEastAsia" w:hAnsiTheme="minorHAnsi" w:cstheme="minorBidi"/>
          <w:b w:val="0"/>
          <w:bCs w:val="0"/>
          <w:smallCaps w:val="0"/>
          <w:sz w:val="20"/>
          <w:szCs w:val="22"/>
        </w:rPr>
        <w:t>The model was also used to determine the most important features from the feature set. The learning rate was refined to produce the best evaluation metrics to be compared against.</w:t>
      </w:r>
      <w:r w:rsidR="00DF034A">
        <w:rPr>
          <w:rFonts w:asciiTheme="minorHAnsi" w:eastAsiaTheme="minorEastAsia" w:hAnsiTheme="minorHAnsi" w:cstheme="minorBidi"/>
          <w:b w:val="0"/>
          <w:bCs w:val="0"/>
          <w:smallCaps w:val="0"/>
          <w:sz w:val="20"/>
          <w:szCs w:val="22"/>
        </w:rPr>
        <w:t xml:space="preserve"> We also used a defined random_state to improve the possibility of getting improved results on successive attempts of running the model.</w:t>
      </w:r>
    </w:p>
    <w:p w14:paraId="6B38C20D" w14:textId="245B2D38" w:rsidR="004B33F3" w:rsidRDefault="00DF034A" w:rsidP="00DF034A">
      <w:pPr>
        <w:pStyle w:val="Heading1"/>
      </w:pPr>
      <w:r>
        <w:t>Methodology</w:t>
      </w:r>
    </w:p>
    <w:p w14:paraId="7B796787" w14:textId="2E7F49BF" w:rsidR="004B33F3" w:rsidRDefault="00DF034A" w:rsidP="00805760">
      <w:pPr>
        <w:pStyle w:val="Heading3"/>
      </w:pPr>
      <w:r>
        <w:t>Data Preprocessing</w:t>
      </w:r>
    </w:p>
    <w:p w14:paraId="7B859B27" w14:textId="7B2D4821" w:rsidR="004B33F3" w:rsidRDefault="004B33F3" w:rsidP="004B33F3">
      <w:r>
        <w:t>Since the original data file is in a compressed format, we decompress</w:t>
      </w:r>
      <w:r w:rsidR="00DF034A">
        <w:t>ed</w:t>
      </w:r>
      <w:r>
        <w:t xml:space="preserve"> the data file and then read it into a Pandas data</w:t>
      </w:r>
      <w:r w:rsidR="00DF034A">
        <w:t xml:space="preserve"> </w:t>
      </w:r>
      <w:r>
        <w:t xml:space="preserve">frame, using the variable </w:t>
      </w:r>
      <w:r w:rsidR="001F36CD" w:rsidRPr="001F36CD">
        <w:rPr>
          <w:i/>
        </w:rPr>
        <w:t>X</w:t>
      </w:r>
      <w:r>
        <w:t xml:space="preserve"> for the features and </w:t>
      </w:r>
      <w:r w:rsidRPr="001F36CD">
        <w:rPr>
          <w:i/>
        </w:rPr>
        <w:t>y</w:t>
      </w:r>
      <w:r>
        <w:t xml:space="preserve"> for the labels.</w:t>
      </w:r>
    </w:p>
    <w:p w14:paraId="1335146D" w14:textId="140CAD41" w:rsidR="007A469C" w:rsidRDefault="007A469C" w:rsidP="004B33F3">
      <w:r>
        <w:t xml:space="preserve">We explored the possibility of using the Low Variance method to reduce the number of features to be used for the AdaBoost and DNN models.  </w:t>
      </w:r>
      <w:r w:rsidR="00970278">
        <w:t xml:space="preserve">We used a Low Variance threshold value of </w:t>
      </w:r>
      <w:r w:rsidR="00970278" w:rsidRPr="001F36CD">
        <w:rPr>
          <w:i/>
        </w:rPr>
        <w:t>0.9 x (1 - 0.9)</w:t>
      </w:r>
      <w:r w:rsidR="00970278">
        <w:t xml:space="preserve">.  </w:t>
      </w:r>
      <w:r>
        <w:t xml:space="preserve">However, since we used a normalized feature set for the DNN, but not for the AdaBoost model, this method of reducing the feature set was not suitable. </w:t>
      </w:r>
    </w:p>
    <w:p w14:paraId="73A8BADF" w14:textId="33B8ECEB" w:rsidR="007A469C" w:rsidRDefault="007A469C" w:rsidP="007A469C">
      <w:r>
        <w:t>Based on the high correlation seen between radius_, area_ and perimeter_ feature values, as well as between concavity_ and concave points_ feature values, the following features were dropped, thus reducing the feature set from 30 features to only 23 features.</w:t>
      </w:r>
    </w:p>
    <w:p w14:paraId="2B160083" w14:textId="77777777" w:rsidR="007A469C" w:rsidRDefault="007A469C" w:rsidP="007A469C">
      <w:pPr>
        <w:pStyle w:val="ListParagraph"/>
        <w:numPr>
          <w:ilvl w:val="0"/>
          <w:numId w:val="35"/>
        </w:numPr>
        <w:spacing w:after="0"/>
      </w:pPr>
      <w:proofErr w:type="spellStart"/>
      <w:r w:rsidRPr="00920C37">
        <w:t>area_mean</w:t>
      </w:r>
      <w:proofErr w:type="spellEnd"/>
    </w:p>
    <w:p w14:paraId="061E730A" w14:textId="77777777" w:rsidR="007A469C" w:rsidRDefault="007A469C" w:rsidP="007A469C">
      <w:pPr>
        <w:pStyle w:val="ListParagraph"/>
        <w:numPr>
          <w:ilvl w:val="0"/>
          <w:numId w:val="35"/>
        </w:numPr>
        <w:spacing w:after="0"/>
      </w:pPr>
      <w:proofErr w:type="spellStart"/>
      <w:r w:rsidRPr="00920C37">
        <w:t>perimeter_mean</w:t>
      </w:r>
      <w:proofErr w:type="spellEnd"/>
    </w:p>
    <w:p w14:paraId="59300B1E" w14:textId="77777777" w:rsidR="007A469C" w:rsidRDefault="007A469C" w:rsidP="007A469C">
      <w:pPr>
        <w:pStyle w:val="ListParagraph"/>
        <w:numPr>
          <w:ilvl w:val="0"/>
          <w:numId w:val="35"/>
        </w:numPr>
        <w:spacing w:after="0"/>
      </w:pPr>
      <w:proofErr w:type="spellStart"/>
      <w:r w:rsidRPr="00920C37">
        <w:t>area_worst</w:t>
      </w:r>
      <w:proofErr w:type="spellEnd"/>
    </w:p>
    <w:p w14:paraId="2327587D" w14:textId="77777777" w:rsidR="007A469C" w:rsidRDefault="007A469C" w:rsidP="007A469C">
      <w:pPr>
        <w:pStyle w:val="ListParagraph"/>
        <w:numPr>
          <w:ilvl w:val="0"/>
          <w:numId w:val="35"/>
        </w:numPr>
        <w:spacing w:after="0"/>
      </w:pPr>
      <w:proofErr w:type="spellStart"/>
      <w:r w:rsidRPr="00920C37">
        <w:t>perimeter_worst</w:t>
      </w:r>
      <w:proofErr w:type="spellEnd"/>
    </w:p>
    <w:p w14:paraId="377A7E0A" w14:textId="77777777" w:rsidR="007A469C" w:rsidRDefault="007A469C" w:rsidP="007A469C">
      <w:pPr>
        <w:pStyle w:val="ListParagraph"/>
        <w:numPr>
          <w:ilvl w:val="0"/>
          <w:numId w:val="35"/>
        </w:numPr>
        <w:spacing w:after="0"/>
      </w:pPr>
      <w:proofErr w:type="spellStart"/>
      <w:r w:rsidRPr="00920C37">
        <w:t>area_se</w:t>
      </w:r>
      <w:proofErr w:type="spellEnd"/>
    </w:p>
    <w:p w14:paraId="71421C2C" w14:textId="77777777" w:rsidR="007A469C" w:rsidRDefault="007A469C" w:rsidP="007A469C">
      <w:pPr>
        <w:pStyle w:val="ListParagraph"/>
        <w:numPr>
          <w:ilvl w:val="0"/>
          <w:numId w:val="35"/>
        </w:numPr>
        <w:spacing w:after="0"/>
      </w:pPr>
      <w:proofErr w:type="spellStart"/>
      <w:r w:rsidRPr="00920C37">
        <w:t>perimeter_se</w:t>
      </w:r>
      <w:proofErr w:type="spellEnd"/>
    </w:p>
    <w:p w14:paraId="103FBC53" w14:textId="77777777" w:rsidR="007A469C" w:rsidRDefault="007A469C" w:rsidP="007A469C">
      <w:pPr>
        <w:pStyle w:val="ListParagraph"/>
        <w:numPr>
          <w:ilvl w:val="0"/>
          <w:numId w:val="35"/>
        </w:numPr>
        <w:spacing w:after="0"/>
      </w:pPr>
      <w:r w:rsidRPr="00920C37">
        <w:t xml:space="preserve">concave </w:t>
      </w:r>
      <w:proofErr w:type="spellStart"/>
      <w:r w:rsidRPr="00920C37">
        <w:t>points_mean</w:t>
      </w:r>
      <w:proofErr w:type="spellEnd"/>
    </w:p>
    <w:p w14:paraId="73433081" w14:textId="77777777" w:rsidR="007A469C" w:rsidRDefault="007A469C" w:rsidP="004B33F3"/>
    <w:p w14:paraId="64434159" w14:textId="77777777" w:rsidR="00DF034A" w:rsidRDefault="00DF034A" w:rsidP="00DF034A">
      <w:pPr>
        <w:spacing w:after="0"/>
      </w:pPr>
      <w:r>
        <w:t>Since it is clear from the box-plots that the ranges, means and variances differ considerably for the different features, with the numerical values of area being larger than the rest, we chose to normalize the feature set for the Deep Neural network model.  Normalized distributions of this data are shown below.</w:t>
      </w:r>
    </w:p>
    <w:p w14:paraId="032ECE86" w14:textId="77777777" w:rsidR="00DF034A" w:rsidRDefault="00DF034A" w:rsidP="00DF034A">
      <w:pPr>
        <w:spacing w:after="0"/>
      </w:pPr>
    </w:p>
    <w:p w14:paraId="35B5A054" w14:textId="77777777" w:rsidR="00DF034A" w:rsidRDefault="00DF034A" w:rsidP="00DF034A">
      <w:pPr>
        <w:spacing w:after="0"/>
        <w:jc w:val="center"/>
      </w:pPr>
      <w:r>
        <w:rPr>
          <w:noProof/>
        </w:rPr>
        <w:drawing>
          <wp:inline distT="0" distB="0" distL="0" distR="0" wp14:anchorId="23E5E77E" wp14:editId="45EE8292">
            <wp:extent cx="3181350" cy="1662391"/>
            <wp:effectExtent l="0" t="0" r="0" b="0"/>
            <wp:docPr id="15" name="Picture 15" descr="C:\Users\ej4175\AppData\Local\Microsoft\Windows\INetCache\Content.MSO\E10CB5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j4175\AppData\Local\Microsoft\Windows\INetCache\Content.MSO\E10CB542.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3156" cy="1705138"/>
                    </a:xfrm>
                    <a:prstGeom prst="rect">
                      <a:avLst/>
                    </a:prstGeom>
                    <a:noFill/>
                    <a:ln>
                      <a:noFill/>
                    </a:ln>
                  </pic:spPr>
                </pic:pic>
              </a:graphicData>
            </a:graphic>
          </wp:inline>
        </w:drawing>
      </w:r>
    </w:p>
    <w:p w14:paraId="13D49275" w14:textId="77777777" w:rsidR="00DF034A" w:rsidRDefault="00DF034A" w:rsidP="00DF034A">
      <w:pPr>
        <w:spacing w:after="0"/>
        <w:jc w:val="center"/>
      </w:pPr>
      <w:r>
        <w:rPr>
          <w:noProof/>
        </w:rPr>
        <w:lastRenderedPageBreak/>
        <w:drawing>
          <wp:inline distT="0" distB="0" distL="0" distR="0" wp14:anchorId="6A1404E9" wp14:editId="1D0D51BD">
            <wp:extent cx="3163662" cy="1714500"/>
            <wp:effectExtent l="0" t="0" r="0" b="0"/>
            <wp:docPr id="16" name="Picture 16" descr="C:\Users\ej4175\AppData\Local\Microsoft\Windows\INetCache\Content.MSO\B710C6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j4175\AppData\Local\Microsoft\Windows\INetCache\Content.MSO\B710C6A0.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89609" cy="1782755"/>
                    </a:xfrm>
                    <a:prstGeom prst="rect">
                      <a:avLst/>
                    </a:prstGeom>
                    <a:noFill/>
                    <a:ln>
                      <a:noFill/>
                    </a:ln>
                  </pic:spPr>
                </pic:pic>
              </a:graphicData>
            </a:graphic>
          </wp:inline>
        </w:drawing>
      </w:r>
    </w:p>
    <w:p w14:paraId="5D03581C" w14:textId="77777777" w:rsidR="00DF034A" w:rsidRDefault="00DF034A" w:rsidP="00DF034A">
      <w:pPr>
        <w:spacing w:after="0"/>
        <w:jc w:val="center"/>
      </w:pPr>
      <w:r>
        <w:rPr>
          <w:noProof/>
        </w:rPr>
        <w:drawing>
          <wp:inline distT="0" distB="0" distL="0" distR="0" wp14:anchorId="23057323" wp14:editId="231ED764">
            <wp:extent cx="3234694" cy="1695450"/>
            <wp:effectExtent l="0" t="0" r="0" b="0"/>
            <wp:docPr id="17" name="Picture 17" descr="C:\Users\ej4175\AppData\Local\Microsoft\Windows\INetCache\Content.MSO\B48E05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j4175\AppData\Local\Microsoft\Windows\INetCache\Content.MSO\B48E05AE.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7323" cy="1728277"/>
                    </a:xfrm>
                    <a:prstGeom prst="rect">
                      <a:avLst/>
                    </a:prstGeom>
                    <a:noFill/>
                    <a:ln>
                      <a:noFill/>
                    </a:ln>
                  </pic:spPr>
                </pic:pic>
              </a:graphicData>
            </a:graphic>
          </wp:inline>
        </w:drawing>
      </w:r>
    </w:p>
    <w:p w14:paraId="6458208F" w14:textId="472758E0" w:rsidR="00DF034A" w:rsidRDefault="00DF034A" w:rsidP="00DF034A">
      <w:pPr>
        <w:spacing w:after="0"/>
        <w:jc w:val="center"/>
      </w:pPr>
      <w:r>
        <w:t xml:space="preserve">Figure </w:t>
      </w:r>
      <w:r w:rsidR="007868D0">
        <w:t>11</w:t>
      </w:r>
      <w:r>
        <w:t>: Normalized Features per Feature Aggregation Category.</w:t>
      </w:r>
    </w:p>
    <w:p w14:paraId="29B291FE" w14:textId="77777777" w:rsidR="00DF034A" w:rsidRDefault="00DF034A" w:rsidP="004B33F3"/>
    <w:p w14:paraId="4F9E23C6" w14:textId="455F44C5" w:rsidR="004B33F3" w:rsidRDefault="007A469C" w:rsidP="00805760">
      <w:pPr>
        <w:pStyle w:val="Heading3"/>
      </w:pPr>
      <w:r>
        <w:t>Implementation</w:t>
      </w:r>
    </w:p>
    <w:p w14:paraId="4DEAF9D2" w14:textId="61AB9A2D" w:rsidR="00970278" w:rsidRDefault="00970278" w:rsidP="00970278">
      <w:r>
        <w:t>The following flowchart and discussion that follows describes the process followed for our model comparison.</w:t>
      </w:r>
    </w:p>
    <w:p w14:paraId="0F46A9E2" w14:textId="2AB6D273" w:rsidR="00970278" w:rsidRDefault="00970278" w:rsidP="00970278">
      <w:r>
        <w:rPr>
          <w:noProof/>
        </w:rPr>
        <w:drawing>
          <wp:inline distT="0" distB="0" distL="0" distR="0" wp14:anchorId="2A2FE118" wp14:editId="4CFCC7C5">
            <wp:extent cx="6353175" cy="847725"/>
            <wp:effectExtent l="57150" t="0" r="47625"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5DB667CD" w14:textId="39299F21" w:rsidR="00970278" w:rsidRPr="00970278" w:rsidRDefault="00970278" w:rsidP="00970278">
      <w:pPr>
        <w:pStyle w:val="Heading4"/>
      </w:pPr>
      <w:r>
        <w:t>Data Validation and Exploration</w:t>
      </w:r>
    </w:p>
    <w:p w14:paraId="00CF3F78" w14:textId="46CE4D3C" w:rsidR="004B33F3" w:rsidRDefault="004B33F3" w:rsidP="004B33F3">
      <w:r>
        <w:t xml:space="preserve">We </w:t>
      </w:r>
      <w:r w:rsidR="00365C8A">
        <w:t>completed</w:t>
      </w:r>
      <w:r>
        <w:t xml:space="preserve"> some basic data exploration by checking for valid data, removing invalid on unnecessary data, generating some statistics on the features and plotting charts to show some of the characteristics of features. We </w:t>
      </w:r>
      <w:r w:rsidR="00365C8A">
        <w:t>used</w:t>
      </w:r>
      <w:r>
        <w:t xml:space="preserve"> the `seaborn` </w:t>
      </w:r>
      <w:r w:rsidR="00365C8A">
        <w:t xml:space="preserve"> </w:t>
      </w:r>
      <w:r>
        <w:t>Statistical Data Validation toolset for all visualizations.</w:t>
      </w:r>
    </w:p>
    <w:p w14:paraId="29C29E96" w14:textId="77777777" w:rsidR="004B33F3" w:rsidRDefault="004B33F3" w:rsidP="00970278">
      <w:pPr>
        <w:pStyle w:val="Heading4"/>
      </w:pPr>
      <w:r>
        <w:t>Feature Selection and Normalization</w:t>
      </w:r>
    </w:p>
    <w:p w14:paraId="2A4A989E" w14:textId="18535924" w:rsidR="004B33F3" w:rsidRDefault="004B33F3" w:rsidP="004B33F3">
      <w:r>
        <w:t xml:space="preserve">We </w:t>
      </w:r>
      <w:r w:rsidR="00DC2A23">
        <w:t>investigated</w:t>
      </w:r>
      <w:r>
        <w:t xml:space="preserve"> the features, using the low variance method to see if there </w:t>
      </w:r>
      <w:r w:rsidR="004852C6">
        <w:t>were</w:t>
      </w:r>
      <w:r>
        <w:t xml:space="preserve"> any features with low variance that </w:t>
      </w:r>
      <w:r w:rsidR="004852C6">
        <w:t>could</w:t>
      </w:r>
      <w:r>
        <w:t xml:space="preserve"> be excluded.  We </w:t>
      </w:r>
      <w:r w:rsidR="004852C6">
        <w:t xml:space="preserve">used </w:t>
      </w:r>
      <w:r>
        <w:t xml:space="preserve">a Low Variance threshold value of </w:t>
      </w:r>
      <w:r w:rsidRPr="001F36CD">
        <w:rPr>
          <w:i/>
        </w:rPr>
        <w:t>0.9 x (1 - 0.9)</w:t>
      </w:r>
      <w:r>
        <w:t xml:space="preserve">. </w:t>
      </w:r>
      <w:r w:rsidR="004852C6">
        <w:t xml:space="preserve">However, this method proved unsuitable for the model comparison since we used normalized features using the </w:t>
      </w:r>
      <w:proofErr w:type="spellStart"/>
      <w:r w:rsidR="004852C6">
        <w:t>MinMaxScaler</w:t>
      </w:r>
      <w:proofErr w:type="spellEnd"/>
      <w:r w:rsidR="004852C6">
        <w:t xml:space="preserve"> for the DNN only.</w:t>
      </w:r>
      <w:r>
        <w:t xml:space="preserve">  </w:t>
      </w:r>
      <w:r w:rsidR="004852C6">
        <w:t xml:space="preserve">We also used the </w:t>
      </w:r>
      <w:proofErr w:type="spellStart"/>
      <w:r w:rsidR="004852C6">
        <w:t>pearson</w:t>
      </w:r>
      <w:proofErr w:type="spellEnd"/>
      <w:r w:rsidR="004852C6">
        <w:t xml:space="preserve"> Correlation Matrix to identify highly correlated features which were removed as described before.</w:t>
      </w:r>
    </w:p>
    <w:p w14:paraId="0ACDA641" w14:textId="77777777" w:rsidR="004B33F3" w:rsidRDefault="004B33F3" w:rsidP="00970278">
      <w:pPr>
        <w:pStyle w:val="Heading4"/>
      </w:pPr>
      <w:r>
        <w:t>Split into Training and Test datasets</w:t>
      </w:r>
    </w:p>
    <w:p w14:paraId="0E6FB3F7" w14:textId="6A7C010E" w:rsidR="004B33F3" w:rsidRDefault="004B33F3" w:rsidP="004B33F3">
      <w:r>
        <w:t xml:space="preserve">Using the </w:t>
      </w:r>
      <w:proofErr w:type="spellStart"/>
      <w:r w:rsidRPr="001F36CD">
        <w:rPr>
          <w:i/>
        </w:rPr>
        <w:t>sklearn.model_selection.train_test_split</w:t>
      </w:r>
      <w:proofErr w:type="spellEnd"/>
      <w:r w:rsidRPr="001F36CD">
        <w:rPr>
          <w:i/>
        </w:rPr>
        <w:t>()</w:t>
      </w:r>
      <w:r>
        <w:t xml:space="preserve"> module, we split the data into a training set and a testing set. </w:t>
      </w:r>
      <w:r w:rsidR="004852C6">
        <w:t xml:space="preserve">This was done for both the feature set after filtering with and without normalization.  </w:t>
      </w:r>
      <w:r>
        <w:t>We use</w:t>
      </w:r>
      <w:r w:rsidR="004852C6">
        <w:t>d</w:t>
      </w:r>
      <w:r>
        <w:t xml:space="preserve"> 20% of the data for testing, 80% for training</w:t>
      </w:r>
      <w:r w:rsidR="0035335F">
        <w:t>,</w:t>
      </w:r>
      <w:r>
        <w:t xml:space="preserve"> with the `shuffle` parameter set to </w:t>
      </w:r>
      <w:r w:rsidR="0035335F">
        <w:t>T</w:t>
      </w:r>
      <w:r>
        <w:t>rue to ensure a good mix of malignant and benign samples in both training and testing data set</w:t>
      </w:r>
      <w:r w:rsidR="004852C6">
        <w:t>s</w:t>
      </w:r>
      <w:r>
        <w:t>.</w:t>
      </w:r>
    </w:p>
    <w:p w14:paraId="6E57CA3B" w14:textId="77777777" w:rsidR="004B33F3" w:rsidRDefault="004B33F3" w:rsidP="00970278">
      <w:pPr>
        <w:pStyle w:val="Heading4"/>
      </w:pPr>
      <w:r>
        <w:lastRenderedPageBreak/>
        <w:t>Build the Benchmark Adaboost Model</w:t>
      </w:r>
    </w:p>
    <w:p w14:paraId="38F6242B" w14:textId="3B7B9F04" w:rsidR="00805760" w:rsidRDefault="004B33F3" w:rsidP="001F36CD">
      <w:r>
        <w:t xml:space="preserve">We </w:t>
      </w:r>
      <w:r w:rsidR="004852C6">
        <w:t>built</w:t>
      </w:r>
      <w:r>
        <w:t xml:space="preserve"> an AdaBoost Model as our benchmark model.  </w:t>
      </w:r>
      <w:r w:rsidR="004852C6">
        <w:t>The following hyper-parameters were used as a baseline, but learning rate was later refined to 0.9 to produce the best evaluation metric results for the benchmark model.</w:t>
      </w:r>
    </w:p>
    <w:p w14:paraId="0876E1CD" w14:textId="77777777" w:rsidR="004852C6" w:rsidRPr="00FA4240" w:rsidRDefault="004852C6" w:rsidP="004852C6">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1. base_estimator: DecisionTreeClassifier(max_depth=1)</w:t>
      </w:r>
    </w:p>
    <w:p w14:paraId="53C11F5B" w14:textId="77777777" w:rsidR="004852C6" w:rsidRPr="00FA4240" w:rsidRDefault="004852C6" w:rsidP="004852C6">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2. n_estimators: 1000</w:t>
      </w:r>
    </w:p>
    <w:p w14:paraId="32DCD481" w14:textId="46077E3F" w:rsidR="004852C6" w:rsidRPr="00FA4240" w:rsidRDefault="004852C6" w:rsidP="004852C6">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3. learning_rate: 1.0</w:t>
      </w:r>
      <w:r>
        <w:rPr>
          <w:rFonts w:asciiTheme="minorHAnsi" w:eastAsiaTheme="minorEastAsia" w:hAnsiTheme="minorHAnsi" w:cstheme="minorBidi"/>
          <w:b w:val="0"/>
          <w:bCs w:val="0"/>
          <w:smallCaps w:val="0"/>
          <w:sz w:val="20"/>
          <w:szCs w:val="22"/>
        </w:rPr>
        <w:t xml:space="preserve"> (changed to 0.9 on refinement)</w:t>
      </w:r>
    </w:p>
    <w:p w14:paraId="5CD128A9" w14:textId="77777777" w:rsidR="004852C6" w:rsidRPr="00FA4240" w:rsidRDefault="004852C6" w:rsidP="004852C6">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4. algorithm: SAMME.R</w:t>
      </w:r>
    </w:p>
    <w:p w14:paraId="5F11C664" w14:textId="77777777" w:rsidR="004852C6" w:rsidRDefault="004852C6" w:rsidP="004852C6">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5. random_state: 19</w:t>
      </w:r>
    </w:p>
    <w:p w14:paraId="7309BBF1" w14:textId="77777777" w:rsidR="00435CDA" w:rsidRDefault="00435CDA" w:rsidP="004B33F3"/>
    <w:p w14:paraId="55D6690D" w14:textId="51EC5871" w:rsidR="004B33F3" w:rsidRDefault="004B33F3" w:rsidP="004B33F3">
      <w:r>
        <w:t xml:space="preserve">After fitting the model to the training set, we </w:t>
      </w:r>
      <w:r w:rsidR="0035335F">
        <w:t>used</w:t>
      </w:r>
      <w:r>
        <w:t xml:space="preserve"> it to predict the outcome on the test data set.  Thereafter we calculate</w:t>
      </w:r>
      <w:r w:rsidR="0035335F">
        <w:t>d</w:t>
      </w:r>
      <w:r>
        <w:t xml:space="preserve"> the following evaluation metrics:</w:t>
      </w:r>
    </w:p>
    <w:p w14:paraId="36AA4E13" w14:textId="77777777" w:rsidR="0035335F" w:rsidRPr="00805760" w:rsidRDefault="0035335F" w:rsidP="0035335F">
      <w:pPr>
        <w:spacing w:after="0"/>
        <w:rPr>
          <w:i/>
        </w:rPr>
      </w:pPr>
      <w:r w:rsidRPr="00805760">
        <w:rPr>
          <w:i/>
        </w:rPr>
        <w:t>Accuracy = True Positives + True Negatives / Total number of Samples</w:t>
      </w:r>
    </w:p>
    <w:p w14:paraId="3E81EF91" w14:textId="77777777" w:rsidR="0035335F" w:rsidRPr="00805760" w:rsidRDefault="0035335F" w:rsidP="0035335F">
      <w:pPr>
        <w:spacing w:after="0"/>
        <w:rPr>
          <w:i/>
        </w:rPr>
      </w:pPr>
      <w:r w:rsidRPr="00805760">
        <w:rPr>
          <w:i/>
        </w:rPr>
        <w:t>Recall = True Positives / (False Negatives + True Positives)</w:t>
      </w:r>
    </w:p>
    <w:p w14:paraId="19D05E27" w14:textId="77777777" w:rsidR="0035335F" w:rsidRDefault="0035335F" w:rsidP="0035335F">
      <w:pPr>
        <w:rPr>
          <w:i/>
        </w:rPr>
      </w:pPr>
      <w:r w:rsidRPr="00805760">
        <w:rPr>
          <w:i/>
        </w:rPr>
        <w:t>Processing Time = Time elapsed between (Training start, Prediction end)</w:t>
      </w:r>
    </w:p>
    <w:p w14:paraId="5A5B62DC" w14:textId="77777777" w:rsidR="004B33F3" w:rsidRDefault="004B33F3" w:rsidP="00970278">
      <w:pPr>
        <w:pStyle w:val="Heading4"/>
      </w:pPr>
      <w:r>
        <w:t>Build the DNN Model</w:t>
      </w:r>
    </w:p>
    <w:p w14:paraId="7EEC6743" w14:textId="0FD51F46" w:rsidR="004B33F3" w:rsidRDefault="004B33F3" w:rsidP="004B33F3">
      <w:r>
        <w:t xml:space="preserve">The competing model </w:t>
      </w:r>
      <w:r w:rsidR="0035335F">
        <w:t>was a</w:t>
      </w:r>
      <w:r>
        <w:t xml:space="preserve"> Deep Neural Network.  We buil</w:t>
      </w:r>
      <w:r w:rsidR="0035335F">
        <w:t>t</w:t>
      </w:r>
      <w:r>
        <w:t xml:space="preserve"> this model with </w:t>
      </w:r>
      <w:proofErr w:type="spellStart"/>
      <w:r>
        <w:t>Keras</w:t>
      </w:r>
      <w:proofErr w:type="spellEnd"/>
      <w:r>
        <w:t xml:space="preserve">.  The model architecture </w:t>
      </w:r>
      <w:r w:rsidR="0035335F">
        <w:t xml:space="preserve">consisted of </w:t>
      </w:r>
      <w:r>
        <w:t xml:space="preserve">the input layer, 2 hidden layers of 16 nodes each </w:t>
      </w:r>
      <w:r w:rsidR="0035335F">
        <w:t>with</w:t>
      </w:r>
      <w:r>
        <w:t xml:space="preserve"> </w:t>
      </w:r>
      <w:proofErr w:type="spellStart"/>
      <w:r w:rsidRPr="005220E1">
        <w:rPr>
          <w:i/>
        </w:rPr>
        <w:t>relu</w:t>
      </w:r>
      <w:proofErr w:type="spellEnd"/>
      <w:r>
        <w:t xml:space="preserve"> activation functions and a dense layer for the output with </w:t>
      </w:r>
      <w:proofErr w:type="spellStart"/>
      <w:r w:rsidRPr="005220E1">
        <w:rPr>
          <w:i/>
        </w:rPr>
        <w:t>softmax</w:t>
      </w:r>
      <w:proofErr w:type="spellEnd"/>
      <w:r>
        <w:t xml:space="preserve"> activation function.  The DNN model </w:t>
      </w:r>
      <w:r w:rsidR="0035335F">
        <w:t>used</w:t>
      </w:r>
      <w:r>
        <w:t xml:space="preserve"> the </w:t>
      </w:r>
      <w:proofErr w:type="spellStart"/>
      <w:r w:rsidR="0035335F">
        <w:rPr>
          <w:i/>
        </w:rPr>
        <w:t>binary</w:t>
      </w:r>
      <w:r w:rsidRPr="005220E1">
        <w:rPr>
          <w:i/>
        </w:rPr>
        <w:t>_crossentropy</w:t>
      </w:r>
      <w:proofErr w:type="spellEnd"/>
      <w:r>
        <w:t xml:space="preserve"> loss function with the </w:t>
      </w:r>
      <w:proofErr w:type="spellStart"/>
      <w:r w:rsidRPr="005220E1">
        <w:rPr>
          <w:i/>
        </w:rPr>
        <w:t>rmsprop</w:t>
      </w:r>
      <w:proofErr w:type="spellEnd"/>
      <w:r>
        <w:t xml:space="preserve"> optimizer against the `accuracy` metric.  We </w:t>
      </w:r>
      <w:r w:rsidR="0035335F">
        <w:t>trained</w:t>
      </w:r>
      <w:r>
        <w:t xml:space="preserve"> the model using </w:t>
      </w:r>
      <w:proofErr w:type="spellStart"/>
      <w:r w:rsidRPr="005220E1">
        <w:rPr>
          <w:i/>
        </w:rPr>
        <w:t>batch_size</w:t>
      </w:r>
      <w:proofErr w:type="spellEnd"/>
      <w:r>
        <w:t xml:space="preserve"> of 32 for 1000 epochs</w:t>
      </w:r>
      <w:r w:rsidR="0035335F">
        <w:t xml:space="preserve"> as a baseline model</w:t>
      </w:r>
      <w:r>
        <w:t>.</w:t>
      </w:r>
      <w:r w:rsidR="0035335F">
        <w:t xml:space="preserve">  Thereafter the batch size was changed to 16 and 64. Since the best result was found using </w:t>
      </w:r>
      <w:proofErr w:type="spellStart"/>
      <w:r w:rsidR="0035335F">
        <w:t>batch_size</w:t>
      </w:r>
      <w:proofErr w:type="spellEnd"/>
      <w:r w:rsidR="0035335F">
        <w:t xml:space="preserve"> of 64, we used that </w:t>
      </w:r>
      <w:proofErr w:type="spellStart"/>
      <w:r w:rsidR="0035335F">
        <w:t>batch_size</w:t>
      </w:r>
      <w:proofErr w:type="spellEnd"/>
      <w:r w:rsidR="0035335F">
        <w:t xml:space="preserve"> to further change the model by adding </w:t>
      </w:r>
      <w:proofErr w:type="spellStart"/>
      <w:r w:rsidR="0035335F">
        <w:t>drop_out</w:t>
      </w:r>
      <w:proofErr w:type="spellEnd"/>
      <w:r w:rsidR="0035335F">
        <w:t xml:space="preserve"> layers with a </w:t>
      </w:r>
      <w:proofErr w:type="spellStart"/>
      <w:r w:rsidR="0035335F">
        <w:t>drop_out</w:t>
      </w:r>
      <w:proofErr w:type="spellEnd"/>
      <w:r w:rsidR="0035335F">
        <w:t xml:space="preserve"> value tweaked to 0.4 for the best result.</w:t>
      </w:r>
    </w:p>
    <w:p w14:paraId="4F6E178A" w14:textId="77777777" w:rsidR="004B33F3" w:rsidRDefault="004B33F3" w:rsidP="00E83125">
      <w:pPr>
        <w:pStyle w:val="Heading3"/>
      </w:pPr>
      <w:r>
        <w:t>Compare Evaluation Metrics</w:t>
      </w:r>
    </w:p>
    <w:p w14:paraId="4D89DE8D" w14:textId="123E0A6C" w:rsidR="004B33F3" w:rsidRDefault="004B33F3" w:rsidP="004B33F3">
      <w:r>
        <w:t xml:space="preserve">Once both models </w:t>
      </w:r>
      <w:r w:rsidR="0035335F">
        <w:t>were</w:t>
      </w:r>
      <w:r>
        <w:t xml:space="preserve"> trained and used to predict the outcomes on the test set, we compare</w:t>
      </w:r>
      <w:r w:rsidR="0035335F">
        <w:t>d</w:t>
      </w:r>
      <w:r>
        <w:t xml:space="preserve"> the results </w:t>
      </w:r>
      <w:r w:rsidR="00E83125">
        <w:t>of the evaluation</w:t>
      </w:r>
      <w:r>
        <w:t xml:space="preserve"> metrics for each of the models.</w:t>
      </w:r>
      <w:r w:rsidR="00E83125">
        <w:t xml:space="preserve">  </w:t>
      </w:r>
      <w:proofErr w:type="gramStart"/>
      <w:r>
        <w:t>Finally</w:t>
      </w:r>
      <w:proofErr w:type="gramEnd"/>
      <w:r>
        <w:t xml:space="preserve"> we will </w:t>
      </w:r>
      <w:r w:rsidR="000B7397">
        <w:t>drew some conclusions</w:t>
      </w:r>
      <w:r>
        <w:t xml:space="preserve"> on the strengths and weaknesses of the competing models based on the</w:t>
      </w:r>
      <w:r w:rsidR="00E83125">
        <w:t>se</w:t>
      </w:r>
      <w:r>
        <w:t xml:space="preserve"> results.</w:t>
      </w:r>
    </w:p>
    <w:p w14:paraId="62C1DA3F" w14:textId="08B306F7" w:rsidR="000B7397" w:rsidRDefault="000B7397" w:rsidP="000B7397">
      <w:pPr>
        <w:pStyle w:val="Heading2"/>
      </w:pPr>
      <w:r w:rsidRPr="000B7397">
        <w:t>Refinement</w:t>
      </w:r>
    </w:p>
    <w:p w14:paraId="571EDE63" w14:textId="76A86644" w:rsidR="000B7397" w:rsidRDefault="000B7397" w:rsidP="000B7397">
      <w:r>
        <w:t>The AdaBoost model and Deep Neural Network model were both refined with multiple runs adjusting the hyperparameters. For the AdaBoost model the final Hyperparameter values selected are shown below:</w:t>
      </w:r>
    </w:p>
    <w:p w14:paraId="43F2108D" w14:textId="77777777" w:rsidR="000B7397" w:rsidRPr="00FA4240" w:rsidRDefault="000B7397" w:rsidP="000B7397">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1. base_estimator: DecisionTreeClassifier(max_depth=1)</w:t>
      </w:r>
    </w:p>
    <w:p w14:paraId="3871CC90" w14:textId="77777777" w:rsidR="000B7397" w:rsidRPr="00FA4240" w:rsidRDefault="000B7397" w:rsidP="000B7397">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2. n_estimators: 1000</w:t>
      </w:r>
    </w:p>
    <w:p w14:paraId="00C173E7" w14:textId="7F945410" w:rsidR="000B7397" w:rsidRPr="00FA4240" w:rsidRDefault="000B7397" w:rsidP="000B7397">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 xml:space="preserve">3. learning_rate: </w:t>
      </w:r>
      <w:r>
        <w:rPr>
          <w:rFonts w:asciiTheme="minorHAnsi" w:eastAsiaTheme="minorEastAsia" w:hAnsiTheme="minorHAnsi" w:cstheme="minorBidi"/>
          <w:b w:val="0"/>
          <w:bCs w:val="0"/>
          <w:smallCaps w:val="0"/>
          <w:sz w:val="20"/>
          <w:szCs w:val="22"/>
        </w:rPr>
        <w:t>0.9</w:t>
      </w:r>
    </w:p>
    <w:p w14:paraId="18881241" w14:textId="77777777" w:rsidR="000B7397" w:rsidRPr="00FA4240" w:rsidRDefault="000B7397" w:rsidP="000B7397">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4. algorithm: SAMME.R</w:t>
      </w:r>
    </w:p>
    <w:p w14:paraId="3730F6F8" w14:textId="7869EC56" w:rsidR="000B7397" w:rsidRDefault="000B7397" w:rsidP="000B7397">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5. random_state: 19</w:t>
      </w:r>
    </w:p>
    <w:p w14:paraId="432B579E" w14:textId="18DB4B20" w:rsidR="000B7397" w:rsidRDefault="000B7397" w:rsidP="000B7397">
      <w:r>
        <w:t>The initial results with learning_rate set to 1 is shown below:</w:t>
      </w:r>
    </w:p>
    <w:tbl>
      <w:tblPr>
        <w:tblStyle w:val="PlainTable1"/>
        <w:tblW w:w="0" w:type="auto"/>
        <w:jc w:val="center"/>
        <w:tblLook w:val="04A0" w:firstRow="1" w:lastRow="0" w:firstColumn="1" w:lastColumn="0" w:noHBand="0" w:noVBand="1"/>
      </w:tblPr>
      <w:tblGrid>
        <w:gridCol w:w="2497"/>
        <w:gridCol w:w="2497"/>
      </w:tblGrid>
      <w:tr w:rsidR="000B7397" w:rsidRPr="000B7397" w14:paraId="5A582FD3" w14:textId="4597CF1B" w:rsidTr="00817A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97" w:type="dxa"/>
          </w:tcPr>
          <w:p w14:paraId="00305C79" w14:textId="32E4E596" w:rsidR="000B7397" w:rsidRPr="000B7397" w:rsidRDefault="000B7397"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Accuracy score  </w:t>
            </w:r>
          </w:p>
        </w:tc>
        <w:tc>
          <w:tcPr>
            <w:tcW w:w="2497" w:type="dxa"/>
          </w:tcPr>
          <w:p w14:paraId="6BF11C3E" w14:textId="05E33922" w:rsidR="000B7397" w:rsidRPr="007868D0" w:rsidRDefault="000B7397" w:rsidP="00786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b w:val="0"/>
                <w:szCs w:val="20"/>
                <w:lang w:eastAsia="en-US"/>
              </w:rPr>
            </w:pPr>
            <w:r w:rsidRPr="007868D0">
              <w:rPr>
                <w:rFonts w:ascii="Courier New" w:eastAsia="Times New Roman" w:hAnsi="Courier New" w:cs="Courier New"/>
                <w:b w:val="0"/>
                <w:szCs w:val="20"/>
                <w:lang w:eastAsia="en-US"/>
              </w:rPr>
              <w:t>0.947</w:t>
            </w:r>
          </w:p>
        </w:tc>
      </w:tr>
      <w:tr w:rsidR="000B7397" w:rsidRPr="000B7397" w14:paraId="2F9CBA1C" w14:textId="1BD563C5" w:rsidTr="00817A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97" w:type="dxa"/>
          </w:tcPr>
          <w:p w14:paraId="042F8F65" w14:textId="124867F6" w:rsidR="000B7397" w:rsidRPr="000B7397" w:rsidRDefault="000B7397"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Precision score  </w:t>
            </w:r>
          </w:p>
        </w:tc>
        <w:tc>
          <w:tcPr>
            <w:tcW w:w="2497" w:type="dxa"/>
          </w:tcPr>
          <w:p w14:paraId="6461501C" w14:textId="7B67A083" w:rsidR="000B7397" w:rsidRPr="000B7397" w:rsidRDefault="000B7397" w:rsidP="00786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0.97</w:t>
            </w:r>
            <w:r w:rsidR="007868D0">
              <w:rPr>
                <w:rFonts w:ascii="Courier New" w:eastAsia="Times New Roman" w:hAnsi="Courier New" w:cs="Courier New"/>
                <w:szCs w:val="20"/>
                <w:lang w:eastAsia="en-US"/>
              </w:rPr>
              <w:t>6</w:t>
            </w:r>
          </w:p>
        </w:tc>
      </w:tr>
      <w:tr w:rsidR="000B7397" w:rsidRPr="000B7397" w14:paraId="513F1A9D" w14:textId="044B3052" w:rsidTr="00817A4F">
        <w:trPr>
          <w:jc w:val="center"/>
        </w:trPr>
        <w:tc>
          <w:tcPr>
            <w:cnfStyle w:val="001000000000" w:firstRow="0" w:lastRow="0" w:firstColumn="1" w:lastColumn="0" w:oddVBand="0" w:evenVBand="0" w:oddHBand="0" w:evenHBand="0" w:firstRowFirstColumn="0" w:firstRowLastColumn="0" w:lastRowFirstColumn="0" w:lastRowLastColumn="0"/>
            <w:tcW w:w="2497" w:type="dxa"/>
          </w:tcPr>
          <w:p w14:paraId="2A9C824A" w14:textId="7EC9123E" w:rsidR="000B7397" w:rsidRPr="000B7397" w:rsidRDefault="000B7397"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Recall score  </w:t>
            </w:r>
          </w:p>
        </w:tc>
        <w:tc>
          <w:tcPr>
            <w:tcW w:w="2497" w:type="dxa"/>
          </w:tcPr>
          <w:p w14:paraId="53896DB7" w14:textId="144E5026" w:rsidR="000B7397" w:rsidRPr="000B7397" w:rsidRDefault="000B7397" w:rsidP="00786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0.88</w:t>
            </w:r>
            <w:r w:rsidR="007868D0">
              <w:rPr>
                <w:rFonts w:ascii="Courier New" w:eastAsia="Times New Roman" w:hAnsi="Courier New" w:cs="Courier New"/>
                <w:szCs w:val="20"/>
                <w:lang w:eastAsia="en-US"/>
              </w:rPr>
              <w:t>9</w:t>
            </w:r>
          </w:p>
        </w:tc>
      </w:tr>
      <w:tr w:rsidR="000B7397" w:rsidRPr="000B7397" w14:paraId="22DBBEA3" w14:textId="5A42DA99" w:rsidTr="00817A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97" w:type="dxa"/>
          </w:tcPr>
          <w:p w14:paraId="7CECC8AE" w14:textId="02CDD87A" w:rsidR="000B7397" w:rsidRPr="000B7397" w:rsidRDefault="000B7397"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F1 score  </w:t>
            </w:r>
          </w:p>
        </w:tc>
        <w:tc>
          <w:tcPr>
            <w:tcW w:w="2497" w:type="dxa"/>
          </w:tcPr>
          <w:p w14:paraId="51C9069C" w14:textId="1B658B63" w:rsidR="000B7397" w:rsidRPr="000B7397" w:rsidRDefault="000B7397" w:rsidP="00786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0.930</w:t>
            </w:r>
          </w:p>
        </w:tc>
      </w:tr>
      <w:tr w:rsidR="000B7397" w:rsidRPr="000B7397" w14:paraId="59A77E24" w14:textId="280F5F26" w:rsidTr="00817A4F">
        <w:trPr>
          <w:jc w:val="center"/>
        </w:trPr>
        <w:tc>
          <w:tcPr>
            <w:cnfStyle w:val="001000000000" w:firstRow="0" w:lastRow="0" w:firstColumn="1" w:lastColumn="0" w:oddVBand="0" w:evenVBand="0" w:oddHBand="0" w:evenHBand="0" w:firstRowFirstColumn="0" w:firstRowLastColumn="0" w:lastRowFirstColumn="0" w:lastRowLastColumn="0"/>
            <w:tcW w:w="2497" w:type="dxa"/>
          </w:tcPr>
          <w:p w14:paraId="632D3DC4" w14:textId="2DF66EDA" w:rsidR="000B7397" w:rsidRPr="000B7397" w:rsidRDefault="000B7397"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Elapsed Time </w:t>
            </w:r>
          </w:p>
        </w:tc>
        <w:tc>
          <w:tcPr>
            <w:tcW w:w="2497" w:type="dxa"/>
          </w:tcPr>
          <w:p w14:paraId="70C1EB6D" w14:textId="21A116AE" w:rsidR="000B7397" w:rsidRPr="000B7397" w:rsidRDefault="000B7397" w:rsidP="00786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1.531</w:t>
            </w:r>
          </w:p>
        </w:tc>
      </w:tr>
    </w:tbl>
    <w:p w14:paraId="2FDDD1CF" w14:textId="1A526970" w:rsidR="000B7397" w:rsidRPr="000B7397" w:rsidRDefault="000B7397" w:rsidP="000B7397">
      <w:pPr>
        <w:jc w:val="center"/>
      </w:pPr>
      <w:r>
        <w:t>Table 3: Evaluation Metrics for First AdaBoost Model</w:t>
      </w:r>
    </w:p>
    <w:p w14:paraId="41BF485B" w14:textId="77777777" w:rsidR="00817A4F" w:rsidRDefault="00817A4F" w:rsidP="00817A4F"/>
    <w:tbl>
      <w:tblPr>
        <w:tblStyle w:val="PlainTable1"/>
        <w:tblW w:w="0" w:type="auto"/>
        <w:jc w:val="center"/>
        <w:tblLook w:val="04A0" w:firstRow="1" w:lastRow="0" w:firstColumn="1" w:lastColumn="0" w:noHBand="0" w:noVBand="1"/>
      </w:tblPr>
      <w:tblGrid>
        <w:gridCol w:w="2497"/>
        <w:gridCol w:w="2497"/>
      </w:tblGrid>
      <w:tr w:rsidR="00817A4F" w:rsidRPr="000B7397" w14:paraId="4737E174" w14:textId="77777777" w:rsidTr="00817A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97" w:type="dxa"/>
          </w:tcPr>
          <w:p w14:paraId="62479B4E" w14:textId="62077351" w:rsidR="00817A4F" w:rsidRPr="000B7397" w:rsidRDefault="00817A4F"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lastRenderedPageBreak/>
              <w:t xml:space="preserve">Accuracy score  </w:t>
            </w:r>
          </w:p>
        </w:tc>
        <w:tc>
          <w:tcPr>
            <w:tcW w:w="2497" w:type="dxa"/>
          </w:tcPr>
          <w:p w14:paraId="701DEDC7" w14:textId="3BEFD027" w:rsidR="00817A4F" w:rsidRPr="00817A4F" w:rsidRDefault="00817A4F" w:rsidP="00786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b w:val="0"/>
                <w:szCs w:val="20"/>
                <w:lang w:eastAsia="en-US"/>
              </w:rPr>
            </w:pPr>
            <w:r w:rsidRPr="00817A4F">
              <w:rPr>
                <w:rFonts w:ascii="Courier New" w:eastAsia="Times New Roman" w:hAnsi="Courier New" w:cs="Courier New"/>
                <w:b w:val="0"/>
                <w:szCs w:val="20"/>
                <w:lang w:eastAsia="en-US"/>
              </w:rPr>
              <w:t>0.956</w:t>
            </w:r>
          </w:p>
        </w:tc>
      </w:tr>
      <w:tr w:rsidR="00817A4F" w:rsidRPr="000B7397" w14:paraId="2C417BCD" w14:textId="77777777" w:rsidTr="00817A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97" w:type="dxa"/>
          </w:tcPr>
          <w:p w14:paraId="45D10A37" w14:textId="52DFDE44" w:rsidR="00817A4F" w:rsidRPr="000B7397" w:rsidRDefault="00817A4F"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Precision score  </w:t>
            </w:r>
          </w:p>
        </w:tc>
        <w:tc>
          <w:tcPr>
            <w:tcW w:w="2497" w:type="dxa"/>
          </w:tcPr>
          <w:p w14:paraId="7F81A91B" w14:textId="0DCC3790" w:rsidR="00817A4F" w:rsidRPr="000B7397" w:rsidRDefault="00817A4F" w:rsidP="00786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Pr>
                <w:rFonts w:ascii="Courier New" w:eastAsia="Times New Roman" w:hAnsi="Courier New" w:cs="Courier New"/>
                <w:szCs w:val="20"/>
                <w:lang w:eastAsia="en-US"/>
              </w:rPr>
              <w:t>1.0</w:t>
            </w:r>
            <w:r w:rsidR="007868D0">
              <w:rPr>
                <w:rFonts w:ascii="Courier New" w:eastAsia="Times New Roman" w:hAnsi="Courier New" w:cs="Courier New"/>
                <w:szCs w:val="20"/>
                <w:lang w:eastAsia="en-US"/>
              </w:rPr>
              <w:t>00</w:t>
            </w:r>
          </w:p>
        </w:tc>
      </w:tr>
      <w:tr w:rsidR="00817A4F" w:rsidRPr="000B7397" w14:paraId="666B4FBF" w14:textId="77777777" w:rsidTr="00817A4F">
        <w:trPr>
          <w:jc w:val="center"/>
        </w:trPr>
        <w:tc>
          <w:tcPr>
            <w:cnfStyle w:val="001000000000" w:firstRow="0" w:lastRow="0" w:firstColumn="1" w:lastColumn="0" w:oddVBand="0" w:evenVBand="0" w:oddHBand="0" w:evenHBand="0" w:firstRowFirstColumn="0" w:firstRowLastColumn="0" w:lastRowFirstColumn="0" w:lastRowLastColumn="0"/>
            <w:tcW w:w="2497" w:type="dxa"/>
          </w:tcPr>
          <w:p w14:paraId="67373F36" w14:textId="715EA97F" w:rsidR="00817A4F" w:rsidRPr="000B7397" w:rsidRDefault="00817A4F"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Recall score  </w:t>
            </w:r>
          </w:p>
        </w:tc>
        <w:tc>
          <w:tcPr>
            <w:tcW w:w="2497" w:type="dxa"/>
          </w:tcPr>
          <w:p w14:paraId="4D80EF5B" w14:textId="3328EDE1" w:rsidR="00817A4F" w:rsidRPr="000B7397" w:rsidRDefault="00817A4F" w:rsidP="00786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0.88</w:t>
            </w:r>
            <w:r w:rsidR="007868D0">
              <w:rPr>
                <w:rFonts w:ascii="Courier New" w:eastAsia="Times New Roman" w:hAnsi="Courier New" w:cs="Courier New"/>
                <w:szCs w:val="20"/>
                <w:lang w:eastAsia="en-US"/>
              </w:rPr>
              <w:t>9</w:t>
            </w:r>
          </w:p>
        </w:tc>
      </w:tr>
      <w:tr w:rsidR="00817A4F" w:rsidRPr="000B7397" w14:paraId="48AADAB0" w14:textId="77777777" w:rsidTr="00817A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97" w:type="dxa"/>
          </w:tcPr>
          <w:p w14:paraId="3DDF3C7C" w14:textId="57996253" w:rsidR="00817A4F" w:rsidRPr="000B7397" w:rsidRDefault="00817A4F"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F1 score  </w:t>
            </w:r>
          </w:p>
        </w:tc>
        <w:tc>
          <w:tcPr>
            <w:tcW w:w="2497" w:type="dxa"/>
          </w:tcPr>
          <w:p w14:paraId="382042AE" w14:textId="443AA1E3" w:rsidR="00817A4F" w:rsidRPr="000B7397" w:rsidRDefault="00817A4F" w:rsidP="00786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0.</w:t>
            </w:r>
            <w:r w:rsidRPr="00817A4F">
              <w:rPr>
                <w:rFonts w:ascii="Courier New" w:eastAsia="Times New Roman" w:hAnsi="Courier New" w:cs="Courier New"/>
                <w:szCs w:val="20"/>
                <w:lang w:eastAsia="en-US"/>
              </w:rPr>
              <w:t>941</w:t>
            </w:r>
          </w:p>
        </w:tc>
      </w:tr>
      <w:tr w:rsidR="00817A4F" w:rsidRPr="000B7397" w14:paraId="318D3566" w14:textId="77777777" w:rsidTr="00817A4F">
        <w:trPr>
          <w:jc w:val="center"/>
        </w:trPr>
        <w:tc>
          <w:tcPr>
            <w:cnfStyle w:val="001000000000" w:firstRow="0" w:lastRow="0" w:firstColumn="1" w:lastColumn="0" w:oddVBand="0" w:evenVBand="0" w:oddHBand="0" w:evenHBand="0" w:firstRowFirstColumn="0" w:firstRowLastColumn="0" w:lastRowFirstColumn="0" w:lastRowLastColumn="0"/>
            <w:tcW w:w="2497" w:type="dxa"/>
          </w:tcPr>
          <w:p w14:paraId="5D9464BB" w14:textId="325DE74A" w:rsidR="00817A4F" w:rsidRPr="000B7397" w:rsidRDefault="00817A4F"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Elapsed Time </w:t>
            </w:r>
          </w:p>
        </w:tc>
        <w:tc>
          <w:tcPr>
            <w:tcW w:w="2497" w:type="dxa"/>
          </w:tcPr>
          <w:p w14:paraId="20E94F20" w14:textId="5D34F1BB" w:rsidR="00817A4F" w:rsidRPr="000B7397" w:rsidRDefault="00817A4F" w:rsidP="00786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1.54</w:t>
            </w:r>
            <w:r w:rsidR="007868D0">
              <w:rPr>
                <w:rFonts w:ascii="Courier New" w:eastAsia="Times New Roman" w:hAnsi="Courier New" w:cs="Courier New"/>
                <w:szCs w:val="20"/>
                <w:lang w:eastAsia="en-US"/>
              </w:rPr>
              <w:t>7</w:t>
            </w:r>
          </w:p>
        </w:tc>
      </w:tr>
    </w:tbl>
    <w:p w14:paraId="11465B6E" w14:textId="0EFAF6B8" w:rsidR="00817A4F" w:rsidRPr="000B7397" w:rsidRDefault="00817A4F" w:rsidP="00817A4F">
      <w:pPr>
        <w:jc w:val="center"/>
      </w:pPr>
      <w:r>
        <w:t>Table 4: Evaluation Metrics for Final AdaBoost Model</w:t>
      </w:r>
    </w:p>
    <w:p w14:paraId="45DD656F" w14:textId="6C6AA296" w:rsidR="00817A4F" w:rsidRDefault="00817A4F" w:rsidP="000B7397">
      <w:r>
        <w:t xml:space="preserve">In the final AdaBoost model, the Accuracy score, Precision score and F1 score is higher with the processing time being just slightly more than the previous </w:t>
      </w:r>
      <w:proofErr w:type="spellStart"/>
      <w:r>
        <w:t>model.For</w:t>
      </w:r>
      <w:proofErr w:type="spellEnd"/>
      <w:r>
        <w:t xml:space="preserve"> the DNN</w:t>
      </w:r>
      <w:r w:rsidR="004A7740">
        <w:t>,</w:t>
      </w:r>
      <w:r>
        <w:t xml:space="preserve"> the baseline model had 2 hidden layers of 16 nodes with </w:t>
      </w:r>
      <w:proofErr w:type="spellStart"/>
      <w:r>
        <w:t>relu</w:t>
      </w:r>
      <w:proofErr w:type="spellEnd"/>
      <w:r>
        <w:t xml:space="preserve"> activation functions, using a </w:t>
      </w:r>
      <w:proofErr w:type="spellStart"/>
      <w:r>
        <w:t>batch_size</w:t>
      </w:r>
      <w:proofErr w:type="spellEnd"/>
      <w:r>
        <w:t xml:space="preserve"> of 32 and no Dropout layers.  Below are the results for the baseline DNN model.</w:t>
      </w:r>
    </w:p>
    <w:tbl>
      <w:tblPr>
        <w:tblStyle w:val="PlainTable1"/>
        <w:tblW w:w="0" w:type="auto"/>
        <w:jc w:val="center"/>
        <w:tblLook w:val="04A0" w:firstRow="1" w:lastRow="0" w:firstColumn="1" w:lastColumn="0" w:noHBand="0" w:noVBand="1"/>
      </w:tblPr>
      <w:tblGrid>
        <w:gridCol w:w="2137"/>
        <w:gridCol w:w="2617"/>
      </w:tblGrid>
      <w:tr w:rsidR="00817A4F" w:rsidRPr="00817A4F" w14:paraId="6275EA37" w14:textId="77777777" w:rsidTr="00817A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7" w:type="dxa"/>
          </w:tcPr>
          <w:p w14:paraId="055E813B" w14:textId="77777777" w:rsidR="00817A4F" w:rsidRPr="00817A4F" w:rsidRDefault="00817A4F" w:rsidP="005E2D02">
            <w:pPr>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Accuracy score</w:t>
            </w:r>
          </w:p>
        </w:tc>
        <w:tc>
          <w:tcPr>
            <w:tcW w:w="2617" w:type="dxa"/>
          </w:tcPr>
          <w:p w14:paraId="159078C5" w14:textId="1EFA69D3" w:rsidR="00817A4F" w:rsidRPr="00817A4F" w:rsidRDefault="00817A4F" w:rsidP="007868D0">
            <w:pPr>
              <w:jc w:val="center"/>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b w:val="0"/>
                <w:szCs w:val="20"/>
                <w:lang w:eastAsia="en-US"/>
              </w:rPr>
            </w:pPr>
            <w:r w:rsidRPr="00817A4F">
              <w:rPr>
                <w:rFonts w:ascii="Courier New" w:eastAsia="Times New Roman" w:hAnsi="Courier New" w:cs="Courier New"/>
                <w:b w:val="0"/>
                <w:szCs w:val="20"/>
                <w:lang w:eastAsia="en-US"/>
              </w:rPr>
              <w:t>0.97</w:t>
            </w:r>
            <w:r w:rsidR="007868D0">
              <w:rPr>
                <w:rFonts w:ascii="Courier New" w:eastAsia="Times New Roman" w:hAnsi="Courier New" w:cs="Courier New"/>
                <w:b w:val="0"/>
                <w:szCs w:val="20"/>
                <w:lang w:eastAsia="en-US"/>
              </w:rPr>
              <w:t>4</w:t>
            </w:r>
          </w:p>
        </w:tc>
      </w:tr>
      <w:tr w:rsidR="00817A4F" w:rsidRPr="00817A4F" w14:paraId="72052CF1" w14:textId="77777777" w:rsidTr="00817A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7" w:type="dxa"/>
          </w:tcPr>
          <w:p w14:paraId="60A73936" w14:textId="77777777" w:rsidR="00817A4F" w:rsidRPr="00817A4F" w:rsidRDefault="00817A4F" w:rsidP="005E2D02">
            <w:pPr>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Precision score</w:t>
            </w:r>
          </w:p>
        </w:tc>
        <w:tc>
          <w:tcPr>
            <w:tcW w:w="2617" w:type="dxa"/>
          </w:tcPr>
          <w:p w14:paraId="0A4AC8C7" w14:textId="2080DBD0" w:rsidR="00817A4F" w:rsidRPr="00817A4F" w:rsidRDefault="00817A4F" w:rsidP="007868D0">
            <w:pPr>
              <w:jc w:val="cente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0.95</w:t>
            </w:r>
            <w:r w:rsidR="007868D0">
              <w:rPr>
                <w:rFonts w:ascii="Courier New" w:eastAsia="Times New Roman" w:hAnsi="Courier New" w:cs="Courier New"/>
                <w:szCs w:val="20"/>
                <w:lang w:eastAsia="en-US"/>
              </w:rPr>
              <w:t>7</w:t>
            </w:r>
          </w:p>
        </w:tc>
      </w:tr>
      <w:tr w:rsidR="00817A4F" w:rsidRPr="00817A4F" w14:paraId="6D237616" w14:textId="77777777" w:rsidTr="00817A4F">
        <w:trPr>
          <w:jc w:val="center"/>
        </w:trPr>
        <w:tc>
          <w:tcPr>
            <w:cnfStyle w:val="001000000000" w:firstRow="0" w:lastRow="0" w:firstColumn="1" w:lastColumn="0" w:oddVBand="0" w:evenVBand="0" w:oddHBand="0" w:evenHBand="0" w:firstRowFirstColumn="0" w:firstRowLastColumn="0" w:lastRowFirstColumn="0" w:lastRowLastColumn="0"/>
            <w:tcW w:w="2137" w:type="dxa"/>
          </w:tcPr>
          <w:p w14:paraId="4B9A11A9" w14:textId="77777777" w:rsidR="00817A4F" w:rsidRPr="00817A4F" w:rsidRDefault="00817A4F" w:rsidP="005E2D02">
            <w:pPr>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Recall score</w:t>
            </w:r>
          </w:p>
        </w:tc>
        <w:tc>
          <w:tcPr>
            <w:tcW w:w="2617" w:type="dxa"/>
          </w:tcPr>
          <w:p w14:paraId="70A460D3" w14:textId="523BF4EE" w:rsidR="00817A4F" w:rsidRPr="00817A4F" w:rsidRDefault="00817A4F" w:rsidP="007868D0">
            <w:pPr>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0.97</w:t>
            </w:r>
            <w:r w:rsidR="007868D0">
              <w:rPr>
                <w:rFonts w:ascii="Courier New" w:eastAsia="Times New Roman" w:hAnsi="Courier New" w:cs="Courier New"/>
                <w:szCs w:val="20"/>
                <w:lang w:eastAsia="en-US"/>
              </w:rPr>
              <w:t>8</w:t>
            </w:r>
          </w:p>
        </w:tc>
      </w:tr>
      <w:tr w:rsidR="00817A4F" w:rsidRPr="00817A4F" w14:paraId="6029D9CE" w14:textId="77777777" w:rsidTr="00817A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7" w:type="dxa"/>
          </w:tcPr>
          <w:p w14:paraId="04761884" w14:textId="77777777" w:rsidR="00817A4F" w:rsidRPr="00817A4F" w:rsidRDefault="00817A4F" w:rsidP="005E2D02">
            <w:pPr>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F1 score</w:t>
            </w:r>
          </w:p>
        </w:tc>
        <w:tc>
          <w:tcPr>
            <w:tcW w:w="2617" w:type="dxa"/>
          </w:tcPr>
          <w:p w14:paraId="4197306F" w14:textId="0D5FD45B" w:rsidR="00817A4F" w:rsidRPr="00817A4F" w:rsidRDefault="00817A4F" w:rsidP="007868D0">
            <w:pPr>
              <w:jc w:val="cente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0.967</w:t>
            </w:r>
          </w:p>
        </w:tc>
      </w:tr>
      <w:tr w:rsidR="00817A4F" w:rsidRPr="00817A4F" w14:paraId="6E14E6BD" w14:textId="77777777" w:rsidTr="00817A4F">
        <w:trPr>
          <w:jc w:val="center"/>
        </w:trPr>
        <w:tc>
          <w:tcPr>
            <w:cnfStyle w:val="001000000000" w:firstRow="0" w:lastRow="0" w:firstColumn="1" w:lastColumn="0" w:oddVBand="0" w:evenVBand="0" w:oddHBand="0" w:evenHBand="0" w:firstRowFirstColumn="0" w:firstRowLastColumn="0" w:lastRowFirstColumn="0" w:lastRowLastColumn="0"/>
            <w:tcW w:w="2137" w:type="dxa"/>
          </w:tcPr>
          <w:p w14:paraId="4095989D" w14:textId="77777777" w:rsidR="00817A4F" w:rsidRPr="00817A4F" w:rsidRDefault="00817A4F" w:rsidP="005E2D02">
            <w:pPr>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Elapsed Time</w:t>
            </w:r>
          </w:p>
        </w:tc>
        <w:tc>
          <w:tcPr>
            <w:tcW w:w="2617" w:type="dxa"/>
          </w:tcPr>
          <w:p w14:paraId="460CA4A3" w14:textId="6E9BC048" w:rsidR="00817A4F" w:rsidRPr="00817A4F" w:rsidRDefault="00817A4F" w:rsidP="007868D0">
            <w:pPr>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47.93</w:t>
            </w:r>
            <w:r w:rsidR="007868D0">
              <w:rPr>
                <w:rFonts w:ascii="Courier New" w:eastAsia="Times New Roman" w:hAnsi="Courier New" w:cs="Courier New"/>
                <w:szCs w:val="20"/>
                <w:lang w:eastAsia="en-US"/>
              </w:rPr>
              <w:t>8</w:t>
            </w:r>
          </w:p>
        </w:tc>
      </w:tr>
    </w:tbl>
    <w:p w14:paraId="6C9064FD" w14:textId="13C59E25" w:rsidR="00817A4F" w:rsidRPr="000B7397" w:rsidRDefault="00817A4F" w:rsidP="00817A4F">
      <w:pPr>
        <w:jc w:val="center"/>
      </w:pPr>
      <w:r>
        <w:t>Table 5: Evaluation Metrics for Baseline DNN Model</w:t>
      </w:r>
    </w:p>
    <w:p w14:paraId="418C9F3D" w14:textId="4C9CDF73" w:rsidR="00817A4F" w:rsidRDefault="004A7740" w:rsidP="000B7397">
      <w:r>
        <w:t xml:space="preserve">After refining the baseline model by changing the </w:t>
      </w:r>
      <w:proofErr w:type="spellStart"/>
      <w:r>
        <w:t>batch_size</w:t>
      </w:r>
      <w:proofErr w:type="spellEnd"/>
      <w:r>
        <w:t xml:space="preserve"> and experimenting with adding dropout layers, the model that produced the best results had </w:t>
      </w:r>
      <w:proofErr w:type="spellStart"/>
      <w:r>
        <w:t>batch_size</w:t>
      </w:r>
      <w:proofErr w:type="spellEnd"/>
      <w:r>
        <w:t xml:space="preserve"> of 64 with no dropout layers.  The evaluation metrics for the best DNN model is shown below.</w:t>
      </w:r>
    </w:p>
    <w:tbl>
      <w:tblPr>
        <w:tblStyle w:val="PlainTable1"/>
        <w:tblW w:w="0" w:type="auto"/>
        <w:jc w:val="center"/>
        <w:tblLook w:val="04A0" w:firstRow="1" w:lastRow="0" w:firstColumn="1" w:lastColumn="0" w:noHBand="0" w:noVBand="1"/>
      </w:tblPr>
      <w:tblGrid>
        <w:gridCol w:w="2137"/>
        <w:gridCol w:w="2737"/>
      </w:tblGrid>
      <w:tr w:rsidR="00A9622A" w:rsidRPr="00A9622A" w14:paraId="13E01714" w14:textId="77777777" w:rsidTr="00A962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7" w:type="dxa"/>
          </w:tcPr>
          <w:p w14:paraId="7D5098C5" w14:textId="77777777" w:rsidR="00A9622A" w:rsidRPr="00A9622A" w:rsidRDefault="00A9622A" w:rsidP="005E2D02">
            <w:pPr>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Accuracy score</w:t>
            </w:r>
          </w:p>
        </w:tc>
        <w:tc>
          <w:tcPr>
            <w:tcW w:w="2737" w:type="dxa"/>
          </w:tcPr>
          <w:p w14:paraId="1801B096" w14:textId="30624DA6" w:rsidR="00A9622A" w:rsidRPr="00A9622A" w:rsidRDefault="00A9622A" w:rsidP="007868D0">
            <w:pPr>
              <w:jc w:val="center"/>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b w:val="0"/>
                <w:szCs w:val="20"/>
                <w:lang w:eastAsia="en-US"/>
              </w:rPr>
            </w:pPr>
            <w:r w:rsidRPr="00A9622A">
              <w:rPr>
                <w:rFonts w:ascii="Courier New" w:eastAsia="Times New Roman" w:hAnsi="Courier New" w:cs="Courier New"/>
                <w:b w:val="0"/>
                <w:szCs w:val="20"/>
                <w:lang w:eastAsia="en-US"/>
              </w:rPr>
              <w:t>0.982</w:t>
            </w:r>
          </w:p>
        </w:tc>
      </w:tr>
      <w:tr w:rsidR="00A9622A" w:rsidRPr="00A9622A" w14:paraId="74F2BEC9" w14:textId="77777777" w:rsidTr="00A962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7" w:type="dxa"/>
          </w:tcPr>
          <w:p w14:paraId="16E210AB" w14:textId="77777777" w:rsidR="00A9622A" w:rsidRPr="00A9622A" w:rsidRDefault="00A9622A" w:rsidP="005E2D02">
            <w:pPr>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Precision score</w:t>
            </w:r>
          </w:p>
        </w:tc>
        <w:tc>
          <w:tcPr>
            <w:tcW w:w="2737" w:type="dxa"/>
          </w:tcPr>
          <w:p w14:paraId="79A61EA6" w14:textId="6857C3C2" w:rsidR="00A9622A" w:rsidRPr="00A9622A" w:rsidRDefault="00A9622A" w:rsidP="007868D0">
            <w:pPr>
              <w:jc w:val="cente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1.0</w:t>
            </w:r>
            <w:r w:rsidR="007868D0">
              <w:rPr>
                <w:rFonts w:ascii="Courier New" w:eastAsia="Times New Roman" w:hAnsi="Courier New" w:cs="Courier New"/>
                <w:szCs w:val="20"/>
                <w:lang w:eastAsia="en-US"/>
              </w:rPr>
              <w:t>00</w:t>
            </w:r>
          </w:p>
        </w:tc>
      </w:tr>
      <w:tr w:rsidR="00A9622A" w:rsidRPr="00A9622A" w14:paraId="2B754720" w14:textId="77777777" w:rsidTr="00A9622A">
        <w:trPr>
          <w:jc w:val="center"/>
        </w:trPr>
        <w:tc>
          <w:tcPr>
            <w:cnfStyle w:val="001000000000" w:firstRow="0" w:lastRow="0" w:firstColumn="1" w:lastColumn="0" w:oddVBand="0" w:evenVBand="0" w:oddHBand="0" w:evenHBand="0" w:firstRowFirstColumn="0" w:firstRowLastColumn="0" w:lastRowFirstColumn="0" w:lastRowLastColumn="0"/>
            <w:tcW w:w="2137" w:type="dxa"/>
          </w:tcPr>
          <w:p w14:paraId="1F8E2839" w14:textId="77777777" w:rsidR="00A9622A" w:rsidRPr="00A9622A" w:rsidRDefault="00A9622A" w:rsidP="005E2D02">
            <w:pPr>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Recall score</w:t>
            </w:r>
          </w:p>
        </w:tc>
        <w:tc>
          <w:tcPr>
            <w:tcW w:w="2737" w:type="dxa"/>
          </w:tcPr>
          <w:p w14:paraId="2BA9C848" w14:textId="6A7986B8" w:rsidR="00A9622A" w:rsidRPr="00A9622A" w:rsidRDefault="00A9622A" w:rsidP="007868D0">
            <w:pPr>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0.95</w:t>
            </w:r>
            <w:r w:rsidR="007868D0">
              <w:rPr>
                <w:rFonts w:ascii="Courier New" w:eastAsia="Times New Roman" w:hAnsi="Courier New" w:cs="Courier New"/>
                <w:szCs w:val="20"/>
                <w:lang w:eastAsia="en-US"/>
              </w:rPr>
              <w:t>6</w:t>
            </w:r>
          </w:p>
        </w:tc>
      </w:tr>
      <w:tr w:rsidR="00A9622A" w:rsidRPr="00A9622A" w14:paraId="13A39267" w14:textId="77777777" w:rsidTr="00A962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7" w:type="dxa"/>
          </w:tcPr>
          <w:p w14:paraId="4D366FB7" w14:textId="77777777" w:rsidR="00A9622A" w:rsidRPr="00A9622A" w:rsidRDefault="00A9622A" w:rsidP="005E2D02">
            <w:pPr>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F1 score</w:t>
            </w:r>
          </w:p>
        </w:tc>
        <w:tc>
          <w:tcPr>
            <w:tcW w:w="2737" w:type="dxa"/>
          </w:tcPr>
          <w:p w14:paraId="3C689832" w14:textId="72792566" w:rsidR="00A9622A" w:rsidRPr="00A9622A" w:rsidRDefault="00A9622A" w:rsidP="007868D0">
            <w:pPr>
              <w:jc w:val="cente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0.977</w:t>
            </w:r>
          </w:p>
        </w:tc>
      </w:tr>
      <w:tr w:rsidR="00A9622A" w:rsidRPr="00A9622A" w14:paraId="273CDA1C" w14:textId="77777777" w:rsidTr="00A9622A">
        <w:trPr>
          <w:jc w:val="center"/>
        </w:trPr>
        <w:tc>
          <w:tcPr>
            <w:cnfStyle w:val="001000000000" w:firstRow="0" w:lastRow="0" w:firstColumn="1" w:lastColumn="0" w:oddVBand="0" w:evenVBand="0" w:oddHBand="0" w:evenHBand="0" w:firstRowFirstColumn="0" w:firstRowLastColumn="0" w:lastRowFirstColumn="0" w:lastRowLastColumn="0"/>
            <w:tcW w:w="2137" w:type="dxa"/>
          </w:tcPr>
          <w:p w14:paraId="053443E7" w14:textId="77777777" w:rsidR="00A9622A" w:rsidRPr="00A9622A" w:rsidRDefault="00A9622A" w:rsidP="005E2D02">
            <w:pPr>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Elapsed Time</w:t>
            </w:r>
          </w:p>
        </w:tc>
        <w:tc>
          <w:tcPr>
            <w:tcW w:w="2737" w:type="dxa"/>
          </w:tcPr>
          <w:p w14:paraId="411D9729" w14:textId="2C9CA414" w:rsidR="00A9622A" w:rsidRPr="00A9622A" w:rsidRDefault="00A9622A" w:rsidP="007868D0">
            <w:pPr>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27.09</w:t>
            </w:r>
            <w:r w:rsidR="007868D0">
              <w:rPr>
                <w:rFonts w:ascii="Courier New" w:eastAsia="Times New Roman" w:hAnsi="Courier New" w:cs="Courier New"/>
                <w:szCs w:val="20"/>
                <w:lang w:eastAsia="en-US"/>
              </w:rPr>
              <w:t>4</w:t>
            </w:r>
          </w:p>
        </w:tc>
      </w:tr>
    </w:tbl>
    <w:p w14:paraId="6C39BBD4" w14:textId="18EB418E" w:rsidR="00A9622A" w:rsidRPr="000B7397" w:rsidRDefault="00A9622A" w:rsidP="00A9622A">
      <w:pPr>
        <w:jc w:val="center"/>
      </w:pPr>
      <w:r>
        <w:t>Table 6: Evaluation Metrics for Best DNN Model</w:t>
      </w:r>
    </w:p>
    <w:p w14:paraId="393520B6" w14:textId="7354C80D" w:rsidR="004A7740" w:rsidRPr="000B7397" w:rsidRDefault="00A9622A" w:rsidP="00A9622A">
      <w:pPr>
        <w:pStyle w:val="Heading1"/>
      </w:pPr>
      <w:r>
        <w:t>Results</w:t>
      </w:r>
    </w:p>
    <w:p w14:paraId="49A2DEC8" w14:textId="77777777" w:rsidR="007868D0" w:rsidRDefault="00A9622A" w:rsidP="00A9622A">
      <w:r>
        <w:t xml:space="preserve">There were 2 goals to this project viz. find the most important features in the data set and find the best of the 2 competing models between AdaBoost and </w:t>
      </w:r>
      <w:r w:rsidR="005E2D02">
        <w:t>a DNN.  We used the results from the AdaBoost model to find the most important features.  This is shown in the chart below:</w:t>
      </w:r>
    </w:p>
    <w:p w14:paraId="3FA2F470" w14:textId="08497C78" w:rsidR="005E2D02" w:rsidRDefault="005E2D02" w:rsidP="00435CDA">
      <w:pPr>
        <w:jc w:val="center"/>
      </w:pPr>
      <w:r>
        <w:rPr>
          <w:noProof/>
        </w:rPr>
        <w:drawing>
          <wp:inline distT="0" distB="0" distL="0" distR="0" wp14:anchorId="1323A261" wp14:editId="04D1573D">
            <wp:extent cx="5695950" cy="2241654"/>
            <wp:effectExtent l="0" t="0" r="0" b="6350"/>
            <wp:docPr id="20" name="Picture 20" descr="C:\Users\ej4175\AppData\Local\Microsoft\Windows\INetCache\Content.MSO\1BF5AD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j4175\AppData\Local\Microsoft\Windows\INetCache\Content.MSO\1BF5ADEC.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7270" cy="2269722"/>
                    </a:xfrm>
                    <a:prstGeom prst="rect">
                      <a:avLst/>
                    </a:prstGeom>
                    <a:noFill/>
                    <a:ln>
                      <a:noFill/>
                    </a:ln>
                  </pic:spPr>
                </pic:pic>
              </a:graphicData>
            </a:graphic>
          </wp:inline>
        </w:drawing>
      </w:r>
    </w:p>
    <w:p w14:paraId="6AB36B9C" w14:textId="0888E1D8" w:rsidR="005E2D02" w:rsidRDefault="005E2D02" w:rsidP="005E2D02">
      <w:pPr>
        <w:jc w:val="center"/>
      </w:pPr>
      <w:r>
        <w:t xml:space="preserve">Figure </w:t>
      </w:r>
      <w:r w:rsidR="007868D0">
        <w:t>12</w:t>
      </w:r>
      <w:r>
        <w:t>: The Most Important Features</w:t>
      </w:r>
    </w:p>
    <w:p w14:paraId="1B9E48BC" w14:textId="35F487C1" w:rsidR="005E2D02" w:rsidRDefault="005E2D02" w:rsidP="005E2D02">
      <w:r>
        <w:lastRenderedPageBreak/>
        <w:t>The table below shows the results of all the models built for each of the evaluation metrics.</w:t>
      </w:r>
    </w:p>
    <w:tbl>
      <w:tblPr>
        <w:tblStyle w:val="PlainTable1"/>
        <w:tblW w:w="0" w:type="auto"/>
        <w:tblLook w:val="04A0" w:firstRow="1" w:lastRow="0" w:firstColumn="1" w:lastColumn="0" w:noHBand="0" w:noVBand="1"/>
      </w:tblPr>
      <w:tblGrid>
        <w:gridCol w:w="1297"/>
        <w:gridCol w:w="1384"/>
        <w:gridCol w:w="1360"/>
        <w:gridCol w:w="1347"/>
        <w:gridCol w:w="1347"/>
        <w:gridCol w:w="1347"/>
        <w:gridCol w:w="1268"/>
      </w:tblGrid>
      <w:tr w:rsidR="00DD1878" w14:paraId="769D61B8" w14:textId="449F4C40" w:rsidTr="00DD1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dxa"/>
          </w:tcPr>
          <w:p w14:paraId="1A24D898" w14:textId="4306405C" w:rsidR="00DD1878" w:rsidRDefault="00DD1878" w:rsidP="005E2D02">
            <w:r>
              <w:t>Evaluation Metric</w:t>
            </w:r>
          </w:p>
        </w:tc>
        <w:tc>
          <w:tcPr>
            <w:tcW w:w="1641" w:type="dxa"/>
          </w:tcPr>
          <w:p w14:paraId="1295EF8D" w14:textId="6DB126D7" w:rsidR="00DD1878" w:rsidRDefault="00DD1878" w:rsidP="005E2D02">
            <w:pPr>
              <w:cnfStyle w:val="100000000000" w:firstRow="1" w:lastRow="0" w:firstColumn="0" w:lastColumn="0" w:oddVBand="0" w:evenVBand="0" w:oddHBand="0" w:evenHBand="0" w:firstRowFirstColumn="0" w:firstRowLastColumn="0" w:lastRowFirstColumn="0" w:lastRowLastColumn="0"/>
            </w:pPr>
            <w:r>
              <w:t xml:space="preserve">AdaBoost, </w:t>
            </w:r>
            <w:proofErr w:type="spellStart"/>
            <w:r>
              <w:t>lr</w:t>
            </w:r>
            <w:proofErr w:type="spellEnd"/>
            <w:r>
              <w:t>=1.0</w:t>
            </w:r>
          </w:p>
        </w:tc>
        <w:tc>
          <w:tcPr>
            <w:tcW w:w="1640" w:type="dxa"/>
          </w:tcPr>
          <w:p w14:paraId="43948323" w14:textId="77777777" w:rsidR="00DD1878" w:rsidRDefault="00DD1878" w:rsidP="005E2D02">
            <w:pPr>
              <w:cnfStyle w:val="100000000000" w:firstRow="1" w:lastRow="0" w:firstColumn="0" w:lastColumn="0" w:oddVBand="0" w:evenVBand="0" w:oddHBand="0" w:evenHBand="0" w:firstRowFirstColumn="0" w:firstRowLastColumn="0" w:lastRowFirstColumn="0" w:lastRowLastColumn="0"/>
              <w:rPr>
                <w:b w:val="0"/>
                <w:bCs w:val="0"/>
              </w:rPr>
            </w:pPr>
            <w:r>
              <w:t xml:space="preserve">AdaBoost </w:t>
            </w:r>
          </w:p>
          <w:p w14:paraId="1D13ADC5" w14:textId="322B5624" w:rsidR="00DD1878" w:rsidRDefault="00DD1878" w:rsidP="005E2D02">
            <w:pPr>
              <w:cnfStyle w:val="100000000000" w:firstRow="1" w:lastRow="0" w:firstColumn="0" w:lastColumn="0" w:oddVBand="0" w:evenVBand="0" w:oddHBand="0" w:evenHBand="0" w:firstRowFirstColumn="0" w:firstRowLastColumn="0" w:lastRowFirstColumn="0" w:lastRowLastColumn="0"/>
            </w:pPr>
            <w:proofErr w:type="spellStart"/>
            <w:r>
              <w:t>lr</w:t>
            </w:r>
            <w:proofErr w:type="spellEnd"/>
            <w:r>
              <w:t xml:space="preserve"> =0.9</w:t>
            </w:r>
          </w:p>
        </w:tc>
        <w:tc>
          <w:tcPr>
            <w:tcW w:w="1640" w:type="dxa"/>
          </w:tcPr>
          <w:p w14:paraId="16FE253A" w14:textId="60154813" w:rsidR="00DD1878" w:rsidRDefault="00DD1878" w:rsidP="005E2D02">
            <w:pPr>
              <w:cnfStyle w:val="100000000000" w:firstRow="1" w:lastRow="0" w:firstColumn="0" w:lastColumn="0" w:oddVBand="0" w:evenVBand="0" w:oddHBand="0" w:evenHBand="0" w:firstRowFirstColumn="0" w:firstRowLastColumn="0" w:lastRowFirstColumn="0" w:lastRowLastColumn="0"/>
            </w:pPr>
            <w:r>
              <w:t>DNN, bs=32, no Dropouts</w:t>
            </w:r>
          </w:p>
        </w:tc>
        <w:tc>
          <w:tcPr>
            <w:tcW w:w="1640" w:type="dxa"/>
          </w:tcPr>
          <w:p w14:paraId="2EE6E090" w14:textId="00D38443" w:rsidR="00DD1878" w:rsidRDefault="00DD1878" w:rsidP="005E2D02">
            <w:pPr>
              <w:cnfStyle w:val="100000000000" w:firstRow="1" w:lastRow="0" w:firstColumn="0" w:lastColumn="0" w:oddVBand="0" w:evenVBand="0" w:oddHBand="0" w:evenHBand="0" w:firstRowFirstColumn="0" w:firstRowLastColumn="0" w:lastRowFirstColumn="0" w:lastRowLastColumn="0"/>
            </w:pPr>
            <w:r>
              <w:t>DNN, bs=16, no Dropouts</w:t>
            </w:r>
          </w:p>
        </w:tc>
        <w:tc>
          <w:tcPr>
            <w:tcW w:w="1640" w:type="dxa"/>
          </w:tcPr>
          <w:p w14:paraId="6A41BA85" w14:textId="54154589" w:rsidR="00DD1878" w:rsidRDefault="00DD1878" w:rsidP="005E2D02">
            <w:pPr>
              <w:cnfStyle w:val="100000000000" w:firstRow="1" w:lastRow="0" w:firstColumn="0" w:lastColumn="0" w:oddVBand="0" w:evenVBand="0" w:oddHBand="0" w:evenHBand="0" w:firstRowFirstColumn="0" w:firstRowLastColumn="0" w:lastRowFirstColumn="0" w:lastRowLastColumn="0"/>
            </w:pPr>
            <w:r>
              <w:t>DNN, bs=64, no Dropou</w:t>
            </w:r>
            <w:r w:rsidR="0032207F">
              <w:t>ts</w:t>
            </w:r>
          </w:p>
        </w:tc>
        <w:tc>
          <w:tcPr>
            <w:tcW w:w="220" w:type="dxa"/>
          </w:tcPr>
          <w:p w14:paraId="10CD7550" w14:textId="77777777" w:rsidR="00DD1878" w:rsidRDefault="00DD1878" w:rsidP="005E2D02">
            <w:pPr>
              <w:cnfStyle w:val="100000000000" w:firstRow="1" w:lastRow="0" w:firstColumn="0" w:lastColumn="0" w:oddVBand="0" w:evenVBand="0" w:oddHBand="0" w:evenHBand="0" w:firstRowFirstColumn="0" w:firstRowLastColumn="0" w:lastRowFirstColumn="0" w:lastRowLastColumn="0"/>
              <w:rPr>
                <w:b w:val="0"/>
                <w:bCs w:val="0"/>
              </w:rPr>
            </w:pPr>
            <w:r>
              <w:t xml:space="preserve">DNN, </w:t>
            </w:r>
          </w:p>
          <w:p w14:paraId="2E3D13E9" w14:textId="3377AA4F" w:rsidR="00DD1878" w:rsidRDefault="00DD1878" w:rsidP="005E2D02">
            <w:pPr>
              <w:cnfStyle w:val="100000000000" w:firstRow="1" w:lastRow="0" w:firstColumn="0" w:lastColumn="0" w:oddVBand="0" w:evenVBand="0" w:oddHBand="0" w:evenHBand="0" w:firstRowFirstColumn="0" w:firstRowLastColumn="0" w:lastRowFirstColumn="0" w:lastRowLastColumn="0"/>
            </w:pPr>
            <w:r>
              <w:t>bs=64, with Dropout=0.4</w:t>
            </w:r>
          </w:p>
        </w:tc>
      </w:tr>
      <w:tr w:rsidR="00DD1878" w14:paraId="054066D5" w14:textId="78319141" w:rsidTr="00DD1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dxa"/>
          </w:tcPr>
          <w:p w14:paraId="0EBAD525" w14:textId="4AECB9F4" w:rsidR="00DD1878" w:rsidRDefault="00DD1878" w:rsidP="005E2D02">
            <w:r w:rsidRPr="000B7397">
              <w:rPr>
                <w:rFonts w:ascii="Courier New" w:eastAsia="Times New Roman" w:hAnsi="Courier New" w:cs="Courier New"/>
                <w:szCs w:val="20"/>
                <w:lang w:eastAsia="en-US"/>
              </w:rPr>
              <w:t xml:space="preserve">Accuracy score  </w:t>
            </w:r>
          </w:p>
        </w:tc>
        <w:tc>
          <w:tcPr>
            <w:tcW w:w="1641" w:type="dxa"/>
          </w:tcPr>
          <w:p w14:paraId="308FA550" w14:textId="730A6698" w:rsidR="00DD1878" w:rsidRPr="005E2D02" w:rsidRDefault="00DD1878" w:rsidP="005E2D02">
            <w:pPr>
              <w:cnfStyle w:val="000000100000" w:firstRow="0" w:lastRow="0" w:firstColumn="0" w:lastColumn="0" w:oddVBand="0" w:evenVBand="0" w:oddHBand="1" w:evenHBand="0" w:firstRowFirstColumn="0" w:firstRowLastColumn="0" w:lastRowFirstColumn="0" w:lastRowLastColumn="0"/>
            </w:pPr>
            <w:r w:rsidRPr="000B7397">
              <w:rPr>
                <w:rFonts w:ascii="Courier New" w:eastAsia="Times New Roman" w:hAnsi="Courier New" w:cs="Courier New"/>
                <w:szCs w:val="20"/>
                <w:lang w:eastAsia="en-US"/>
              </w:rPr>
              <w:t>0.947</w:t>
            </w:r>
          </w:p>
        </w:tc>
        <w:tc>
          <w:tcPr>
            <w:tcW w:w="1640" w:type="dxa"/>
          </w:tcPr>
          <w:p w14:paraId="11C5C2BC" w14:textId="0C6322DF" w:rsidR="00DD1878" w:rsidRPr="005E2D02" w:rsidRDefault="00DD1878" w:rsidP="005E2D02">
            <w:pPr>
              <w:cnfStyle w:val="000000100000" w:firstRow="0" w:lastRow="0" w:firstColumn="0" w:lastColumn="0" w:oddVBand="0" w:evenVBand="0" w:oddHBand="1" w:evenHBand="0" w:firstRowFirstColumn="0" w:firstRowLastColumn="0" w:lastRowFirstColumn="0" w:lastRowLastColumn="0"/>
            </w:pPr>
            <w:r w:rsidRPr="00817A4F">
              <w:rPr>
                <w:rFonts w:ascii="Courier New" w:eastAsia="Times New Roman" w:hAnsi="Courier New" w:cs="Courier New"/>
                <w:szCs w:val="20"/>
                <w:lang w:eastAsia="en-US"/>
              </w:rPr>
              <w:t>0.956</w:t>
            </w:r>
          </w:p>
        </w:tc>
        <w:tc>
          <w:tcPr>
            <w:tcW w:w="1640" w:type="dxa"/>
          </w:tcPr>
          <w:p w14:paraId="6ACC6383" w14:textId="4902921C" w:rsidR="00DD1878" w:rsidRPr="005E2D02" w:rsidRDefault="00DD1878" w:rsidP="005E2D02">
            <w:pPr>
              <w:cnfStyle w:val="000000100000" w:firstRow="0" w:lastRow="0" w:firstColumn="0" w:lastColumn="0" w:oddVBand="0" w:evenVBand="0" w:oddHBand="1" w:evenHBand="0" w:firstRowFirstColumn="0" w:firstRowLastColumn="0" w:lastRowFirstColumn="0" w:lastRowLastColumn="0"/>
            </w:pPr>
            <w:r w:rsidRPr="00817A4F">
              <w:rPr>
                <w:rFonts w:ascii="Courier New" w:eastAsia="Times New Roman" w:hAnsi="Courier New" w:cs="Courier New"/>
                <w:szCs w:val="20"/>
                <w:lang w:eastAsia="en-US"/>
              </w:rPr>
              <w:t>0.97</w:t>
            </w:r>
            <w:r>
              <w:rPr>
                <w:rFonts w:ascii="Courier New" w:eastAsia="Times New Roman" w:hAnsi="Courier New" w:cs="Courier New"/>
                <w:szCs w:val="20"/>
                <w:lang w:eastAsia="en-US"/>
              </w:rPr>
              <w:t>4</w:t>
            </w:r>
          </w:p>
        </w:tc>
        <w:tc>
          <w:tcPr>
            <w:tcW w:w="1640" w:type="dxa"/>
          </w:tcPr>
          <w:p w14:paraId="33A03DB7" w14:textId="06A977F8" w:rsidR="00DD1878" w:rsidRPr="005E2D02" w:rsidRDefault="00DD1878"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5E2D02">
              <w:rPr>
                <w:rFonts w:ascii="Courier New" w:eastAsia="Times New Roman" w:hAnsi="Courier New" w:cs="Courier New"/>
                <w:szCs w:val="20"/>
                <w:lang w:eastAsia="en-US"/>
              </w:rPr>
              <w:t>0.97</w:t>
            </w:r>
            <w:r>
              <w:rPr>
                <w:rFonts w:ascii="Courier New" w:eastAsia="Times New Roman" w:hAnsi="Courier New" w:cs="Courier New"/>
                <w:szCs w:val="20"/>
                <w:lang w:eastAsia="en-US"/>
              </w:rPr>
              <w:t>4</w:t>
            </w:r>
          </w:p>
          <w:p w14:paraId="3E1281CA" w14:textId="77777777" w:rsidR="00DD1878" w:rsidRDefault="00DD1878" w:rsidP="005E2D02">
            <w:pPr>
              <w:cnfStyle w:val="000000100000" w:firstRow="0" w:lastRow="0" w:firstColumn="0" w:lastColumn="0" w:oddVBand="0" w:evenVBand="0" w:oddHBand="1" w:evenHBand="0" w:firstRowFirstColumn="0" w:firstRowLastColumn="0" w:lastRowFirstColumn="0" w:lastRowLastColumn="0"/>
            </w:pPr>
          </w:p>
        </w:tc>
        <w:tc>
          <w:tcPr>
            <w:tcW w:w="1640" w:type="dxa"/>
          </w:tcPr>
          <w:p w14:paraId="6709FD1E" w14:textId="76397A4A" w:rsidR="00DD1878" w:rsidRPr="0032207F" w:rsidRDefault="00DD1878" w:rsidP="005E2D02">
            <w:pPr>
              <w:cnfStyle w:val="000000100000" w:firstRow="0" w:lastRow="0" w:firstColumn="0" w:lastColumn="0" w:oddVBand="0" w:evenVBand="0" w:oddHBand="1" w:evenHBand="0" w:firstRowFirstColumn="0" w:firstRowLastColumn="0" w:lastRowFirstColumn="0" w:lastRowLastColumn="0"/>
              <w:rPr>
                <w:b/>
              </w:rPr>
            </w:pPr>
            <w:r w:rsidRPr="00DD1878">
              <w:rPr>
                <w:rFonts w:ascii="Courier New" w:eastAsia="Times New Roman" w:hAnsi="Courier New" w:cs="Courier New"/>
                <w:b/>
                <w:szCs w:val="20"/>
                <w:lang w:eastAsia="en-US"/>
              </w:rPr>
              <w:t>0.982</w:t>
            </w:r>
          </w:p>
        </w:tc>
        <w:tc>
          <w:tcPr>
            <w:tcW w:w="220" w:type="dxa"/>
          </w:tcPr>
          <w:p w14:paraId="209E72FC" w14:textId="03062EB9" w:rsidR="00DD1878" w:rsidRPr="00DD1878" w:rsidRDefault="00DD1878" w:rsidP="005E2D02">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DD1878">
              <w:rPr>
                <w:rFonts w:ascii="Courier New" w:eastAsia="Times New Roman" w:hAnsi="Courier New" w:cs="Courier New"/>
                <w:szCs w:val="20"/>
                <w:lang w:eastAsia="en-US"/>
              </w:rPr>
              <w:t>0.96</w:t>
            </w:r>
            <w:r>
              <w:rPr>
                <w:rFonts w:ascii="Courier New" w:eastAsia="Times New Roman" w:hAnsi="Courier New" w:cs="Courier New"/>
                <w:szCs w:val="20"/>
                <w:lang w:eastAsia="en-US"/>
              </w:rPr>
              <w:t>5</w:t>
            </w:r>
          </w:p>
        </w:tc>
      </w:tr>
      <w:tr w:rsidR="00DD1878" w14:paraId="634E41D8" w14:textId="79ADF77F" w:rsidTr="00DD1878">
        <w:tc>
          <w:tcPr>
            <w:cnfStyle w:val="001000000000" w:firstRow="0" w:lastRow="0" w:firstColumn="1" w:lastColumn="0" w:oddVBand="0" w:evenVBand="0" w:oddHBand="0" w:evenHBand="0" w:firstRowFirstColumn="0" w:firstRowLastColumn="0" w:lastRowFirstColumn="0" w:lastRowLastColumn="0"/>
            <w:tcW w:w="929" w:type="dxa"/>
          </w:tcPr>
          <w:p w14:paraId="12B5A152" w14:textId="76A6AB04" w:rsidR="00DD1878" w:rsidRDefault="00DD1878" w:rsidP="005E2D02">
            <w:r w:rsidRPr="000B7397">
              <w:rPr>
                <w:rFonts w:ascii="Courier New" w:eastAsia="Times New Roman" w:hAnsi="Courier New" w:cs="Courier New"/>
                <w:szCs w:val="20"/>
                <w:lang w:eastAsia="en-US"/>
              </w:rPr>
              <w:t xml:space="preserve">Precision score  </w:t>
            </w:r>
          </w:p>
        </w:tc>
        <w:tc>
          <w:tcPr>
            <w:tcW w:w="1641" w:type="dxa"/>
          </w:tcPr>
          <w:p w14:paraId="5CFA7325" w14:textId="618E7D03" w:rsidR="00DD1878" w:rsidRDefault="00DD1878" w:rsidP="005E2D02">
            <w:pPr>
              <w:cnfStyle w:val="000000000000" w:firstRow="0" w:lastRow="0" w:firstColumn="0" w:lastColumn="0" w:oddVBand="0" w:evenVBand="0" w:oddHBand="0" w:evenHBand="0" w:firstRowFirstColumn="0" w:firstRowLastColumn="0" w:lastRowFirstColumn="0" w:lastRowLastColumn="0"/>
            </w:pPr>
            <w:r w:rsidRPr="000B7397">
              <w:rPr>
                <w:rFonts w:ascii="Courier New" w:eastAsia="Times New Roman" w:hAnsi="Courier New" w:cs="Courier New"/>
                <w:szCs w:val="20"/>
                <w:lang w:eastAsia="en-US"/>
              </w:rPr>
              <w:t>0.97</w:t>
            </w:r>
            <w:r>
              <w:rPr>
                <w:rFonts w:ascii="Courier New" w:eastAsia="Times New Roman" w:hAnsi="Courier New" w:cs="Courier New"/>
                <w:szCs w:val="20"/>
                <w:lang w:eastAsia="en-US"/>
              </w:rPr>
              <w:t>6</w:t>
            </w:r>
          </w:p>
        </w:tc>
        <w:tc>
          <w:tcPr>
            <w:tcW w:w="1640" w:type="dxa"/>
          </w:tcPr>
          <w:p w14:paraId="0F2040AA" w14:textId="174427CE" w:rsidR="00DD1878" w:rsidRDefault="00DD1878" w:rsidP="005E2D02">
            <w:pPr>
              <w:cnfStyle w:val="000000000000" w:firstRow="0" w:lastRow="0" w:firstColumn="0" w:lastColumn="0" w:oddVBand="0" w:evenVBand="0" w:oddHBand="0" w:evenHBand="0" w:firstRowFirstColumn="0" w:firstRowLastColumn="0" w:lastRowFirstColumn="0" w:lastRowLastColumn="0"/>
            </w:pPr>
            <w:r>
              <w:rPr>
                <w:rFonts w:ascii="Courier New" w:eastAsia="Times New Roman" w:hAnsi="Courier New" w:cs="Courier New"/>
                <w:szCs w:val="20"/>
                <w:lang w:eastAsia="en-US"/>
              </w:rPr>
              <w:t>1.0</w:t>
            </w:r>
          </w:p>
        </w:tc>
        <w:tc>
          <w:tcPr>
            <w:tcW w:w="1640" w:type="dxa"/>
          </w:tcPr>
          <w:p w14:paraId="635D74A6" w14:textId="1F6ABC0A" w:rsidR="00DD1878" w:rsidRDefault="00DD1878" w:rsidP="005E2D02">
            <w:pPr>
              <w:cnfStyle w:val="000000000000" w:firstRow="0" w:lastRow="0" w:firstColumn="0" w:lastColumn="0" w:oddVBand="0" w:evenVBand="0" w:oddHBand="0" w:evenHBand="0" w:firstRowFirstColumn="0" w:firstRowLastColumn="0" w:lastRowFirstColumn="0" w:lastRowLastColumn="0"/>
            </w:pPr>
            <w:r w:rsidRPr="00817A4F">
              <w:rPr>
                <w:rFonts w:ascii="Courier New" w:eastAsia="Times New Roman" w:hAnsi="Courier New" w:cs="Courier New"/>
                <w:szCs w:val="20"/>
                <w:lang w:eastAsia="en-US"/>
              </w:rPr>
              <w:t xml:space="preserve"> 0.95</w:t>
            </w:r>
            <w:r>
              <w:rPr>
                <w:rFonts w:ascii="Courier New" w:eastAsia="Times New Roman" w:hAnsi="Courier New" w:cs="Courier New"/>
                <w:szCs w:val="20"/>
                <w:lang w:eastAsia="en-US"/>
              </w:rPr>
              <w:t>7</w:t>
            </w:r>
          </w:p>
        </w:tc>
        <w:tc>
          <w:tcPr>
            <w:tcW w:w="1640" w:type="dxa"/>
          </w:tcPr>
          <w:p w14:paraId="1350FBAB" w14:textId="5969B18E" w:rsidR="00DD1878" w:rsidRDefault="00DD1878" w:rsidP="005E2D02">
            <w:pPr>
              <w:cnfStyle w:val="000000000000" w:firstRow="0" w:lastRow="0" w:firstColumn="0" w:lastColumn="0" w:oddVBand="0" w:evenVBand="0" w:oddHBand="0" w:evenHBand="0" w:firstRowFirstColumn="0" w:firstRowLastColumn="0" w:lastRowFirstColumn="0" w:lastRowLastColumn="0"/>
            </w:pPr>
            <w:r>
              <w:t>1.0</w:t>
            </w:r>
          </w:p>
        </w:tc>
        <w:tc>
          <w:tcPr>
            <w:tcW w:w="1640" w:type="dxa"/>
          </w:tcPr>
          <w:p w14:paraId="4B00637F" w14:textId="77777777" w:rsidR="00DD1878" w:rsidRPr="00DD1878" w:rsidRDefault="00DD1878" w:rsidP="00DD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szCs w:val="20"/>
                <w:lang w:eastAsia="en-US"/>
              </w:rPr>
            </w:pPr>
            <w:r w:rsidRPr="00DD1878">
              <w:rPr>
                <w:rFonts w:ascii="Courier New" w:eastAsia="Times New Roman" w:hAnsi="Courier New" w:cs="Courier New"/>
                <w:b/>
                <w:szCs w:val="20"/>
                <w:lang w:eastAsia="en-US"/>
              </w:rPr>
              <w:t>1.0</w:t>
            </w:r>
          </w:p>
          <w:p w14:paraId="24D39029" w14:textId="77777777" w:rsidR="00DD1878" w:rsidRPr="0032207F" w:rsidRDefault="00DD1878" w:rsidP="005E2D02">
            <w:pPr>
              <w:cnfStyle w:val="000000000000" w:firstRow="0" w:lastRow="0" w:firstColumn="0" w:lastColumn="0" w:oddVBand="0" w:evenVBand="0" w:oddHBand="0" w:evenHBand="0" w:firstRowFirstColumn="0" w:firstRowLastColumn="0" w:lastRowFirstColumn="0" w:lastRowLastColumn="0"/>
              <w:rPr>
                <w:b/>
              </w:rPr>
            </w:pPr>
          </w:p>
        </w:tc>
        <w:tc>
          <w:tcPr>
            <w:tcW w:w="220" w:type="dxa"/>
          </w:tcPr>
          <w:p w14:paraId="21FCCE0E" w14:textId="3AD0E3B2" w:rsidR="00DD1878" w:rsidRPr="00DD1878" w:rsidRDefault="00DD1878" w:rsidP="00DD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DD1878">
              <w:rPr>
                <w:rFonts w:ascii="Courier New" w:eastAsia="Times New Roman" w:hAnsi="Courier New" w:cs="Courier New"/>
                <w:szCs w:val="20"/>
                <w:lang w:eastAsia="en-US"/>
              </w:rPr>
              <w:t>0.97</w:t>
            </w:r>
            <w:r>
              <w:rPr>
                <w:rFonts w:ascii="Courier New" w:eastAsia="Times New Roman" w:hAnsi="Courier New" w:cs="Courier New"/>
                <w:szCs w:val="20"/>
                <w:lang w:eastAsia="en-US"/>
              </w:rPr>
              <w:t>7</w:t>
            </w:r>
          </w:p>
        </w:tc>
      </w:tr>
      <w:tr w:rsidR="00DD1878" w14:paraId="2366E1F2" w14:textId="7A79BFEE" w:rsidTr="00DD1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dxa"/>
          </w:tcPr>
          <w:p w14:paraId="4C40EA36" w14:textId="72FBAF70" w:rsidR="00DD1878" w:rsidRDefault="00DD1878" w:rsidP="005E2D02">
            <w:r w:rsidRPr="000B7397">
              <w:rPr>
                <w:rFonts w:ascii="Courier New" w:eastAsia="Times New Roman" w:hAnsi="Courier New" w:cs="Courier New"/>
                <w:szCs w:val="20"/>
                <w:lang w:eastAsia="en-US"/>
              </w:rPr>
              <w:t xml:space="preserve">Recall score  </w:t>
            </w:r>
          </w:p>
        </w:tc>
        <w:tc>
          <w:tcPr>
            <w:tcW w:w="1641" w:type="dxa"/>
          </w:tcPr>
          <w:p w14:paraId="71660549" w14:textId="7767B244" w:rsidR="00DD1878" w:rsidRDefault="00DD1878" w:rsidP="005E2D02">
            <w:pPr>
              <w:cnfStyle w:val="000000100000" w:firstRow="0" w:lastRow="0" w:firstColumn="0" w:lastColumn="0" w:oddVBand="0" w:evenVBand="0" w:oddHBand="1" w:evenHBand="0" w:firstRowFirstColumn="0" w:firstRowLastColumn="0" w:lastRowFirstColumn="0" w:lastRowLastColumn="0"/>
            </w:pPr>
            <w:r w:rsidRPr="000B7397">
              <w:rPr>
                <w:rFonts w:ascii="Courier New" w:eastAsia="Times New Roman" w:hAnsi="Courier New" w:cs="Courier New"/>
                <w:szCs w:val="20"/>
                <w:lang w:eastAsia="en-US"/>
              </w:rPr>
              <w:t>0.88</w:t>
            </w:r>
            <w:r>
              <w:rPr>
                <w:rFonts w:ascii="Courier New" w:eastAsia="Times New Roman" w:hAnsi="Courier New" w:cs="Courier New"/>
                <w:szCs w:val="20"/>
                <w:lang w:eastAsia="en-US"/>
              </w:rPr>
              <w:t>9</w:t>
            </w:r>
          </w:p>
        </w:tc>
        <w:tc>
          <w:tcPr>
            <w:tcW w:w="1640" w:type="dxa"/>
          </w:tcPr>
          <w:p w14:paraId="71E5C265" w14:textId="1DA5980B" w:rsidR="00DD1878" w:rsidRDefault="00DD1878" w:rsidP="005E2D02">
            <w:pPr>
              <w:cnfStyle w:val="000000100000" w:firstRow="0" w:lastRow="0" w:firstColumn="0" w:lastColumn="0" w:oddVBand="0" w:evenVBand="0" w:oddHBand="1" w:evenHBand="0" w:firstRowFirstColumn="0" w:firstRowLastColumn="0" w:lastRowFirstColumn="0" w:lastRowLastColumn="0"/>
            </w:pPr>
            <w:r w:rsidRPr="000B7397">
              <w:rPr>
                <w:rFonts w:ascii="Courier New" w:eastAsia="Times New Roman" w:hAnsi="Courier New" w:cs="Courier New"/>
                <w:szCs w:val="20"/>
                <w:lang w:eastAsia="en-US"/>
              </w:rPr>
              <w:t>0.88</w:t>
            </w:r>
            <w:r>
              <w:rPr>
                <w:rFonts w:ascii="Courier New" w:eastAsia="Times New Roman" w:hAnsi="Courier New" w:cs="Courier New"/>
                <w:szCs w:val="20"/>
                <w:lang w:eastAsia="en-US"/>
              </w:rPr>
              <w:t>9</w:t>
            </w:r>
          </w:p>
        </w:tc>
        <w:tc>
          <w:tcPr>
            <w:tcW w:w="1640" w:type="dxa"/>
          </w:tcPr>
          <w:p w14:paraId="165F86B8" w14:textId="48B56335" w:rsidR="00DD1878" w:rsidRDefault="00DD1878" w:rsidP="005E2D02">
            <w:pPr>
              <w:cnfStyle w:val="000000100000" w:firstRow="0" w:lastRow="0" w:firstColumn="0" w:lastColumn="0" w:oddVBand="0" w:evenVBand="0" w:oddHBand="1" w:evenHBand="0" w:firstRowFirstColumn="0" w:firstRowLastColumn="0" w:lastRowFirstColumn="0" w:lastRowLastColumn="0"/>
            </w:pPr>
            <w:r w:rsidRPr="00817A4F">
              <w:rPr>
                <w:rFonts w:ascii="Courier New" w:eastAsia="Times New Roman" w:hAnsi="Courier New" w:cs="Courier New"/>
                <w:szCs w:val="20"/>
                <w:lang w:eastAsia="en-US"/>
              </w:rPr>
              <w:t xml:space="preserve"> 0.977</w:t>
            </w:r>
            <w:r>
              <w:rPr>
                <w:rFonts w:ascii="Courier New" w:eastAsia="Times New Roman" w:hAnsi="Courier New" w:cs="Courier New"/>
                <w:szCs w:val="20"/>
                <w:lang w:eastAsia="en-US"/>
              </w:rPr>
              <w:t>8</w:t>
            </w:r>
          </w:p>
        </w:tc>
        <w:tc>
          <w:tcPr>
            <w:tcW w:w="1640" w:type="dxa"/>
          </w:tcPr>
          <w:p w14:paraId="51180885" w14:textId="05C07627" w:rsidR="00DD1878" w:rsidRPr="005E2D02" w:rsidRDefault="00DD1878"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5E2D02">
              <w:rPr>
                <w:rFonts w:ascii="Courier New" w:eastAsia="Times New Roman" w:hAnsi="Courier New" w:cs="Courier New"/>
                <w:szCs w:val="20"/>
                <w:lang w:eastAsia="en-US"/>
              </w:rPr>
              <w:t>0.933</w:t>
            </w:r>
            <w:r>
              <w:rPr>
                <w:rFonts w:ascii="Courier New" w:eastAsia="Times New Roman" w:hAnsi="Courier New" w:cs="Courier New"/>
                <w:szCs w:val="20"/>
                <w:lang w:eastAsia="en-US"/>
              </w:rPr>
              <w:t>4</w:t>
            </w:r>
          </w:p>
          <w:p w14:paraId="69BFF537" w14:textId="77777777" w:rsidR="00DD1878" w:rsidRDefault="00DD1878" w:rsidP="005E2D02">
            <w:pPr>
              <w:cnfStyle w:val="000000100000" w:firstRow="0" w:lastRow="0" w:firstColumn="0" w:lastColumn="0" w:oddVBand="0" w:evenVBand="0" w:oddHBand="1" w:evenHBand="0" w:firstRowFirstColumn="0" w:firstRowLastColumn="0" w:lastRowFirstColumn="0" w:lastRowLastColumn="0"/>
            </w:pPr>
          </w:p>
        </w:tc>
        <w:tc>
          <w:tcPr>
            <w:tcW w:w="1640" w:type="dxa"/>
          </w:tcPr>
          <w:p w14:paraId="042F3DEA" w14:textId="4E1FA628" w:rsidR="00DD1878" w:rsidRPr="0032207F" w:rsidRDefault="00DD1878" w:rsidP="005E2D02">
            <w:pPr>
              <w:cnfStyle w:val="000000100000" w:firstRow="0" w:lastRow="0" w:firstColumn="0" w:lastColumn="0" w:oddVBand="0" w:evenVBand="0" w:oddHBand="1" w:evenHBand="0" w:firstRowFirstColumn="0" w:firstRowLastColumn="0" w:lastRowFirstColumn="0" w:lastRowLastColumn="0"/>
              <w:rPr>
                <w:b/>
              </w:rPr>
            </w:pPr>
            <w:r w:rsidRPr="00DD1878">
              <w:rPr>
                <w:rFonts w:ascii="Courier New" w:eastAsia="Times New Roman" w:hAnsi="Courier New" w:cs="Courier New"/>
                <w:b/>
                <w:szCs w:val="20"/>
                <w:lang w:eastAsia="en-US"/>
              </w:rPr>
              <w:t>0.955</w:t>
            </w:r>
            <w:r w:rsidRPr="0032207F">
              <w:rPr>
                <w:rFonts w:ascii="Courier New" w:eastAsia="Times New Roman" w:hAnsi="Courier New" w:cs="Courier New"/>
                <w:b/>
                <w:szCs w:val="20"/>
                <w:lang w:eastAsia="en-US"/>
              </w:rPr>
              <w:t>6</w:t>
            </w:r>
          </w:p>
        </w:tc>
        <w:tc>
          <w:tcPr>
            <w:tcW w:w="220" w:type="dxa"/>
          </w:tcPr>
          <w:p w14:paraId="2BC50D4A" w14:textId="7ABC08F7" w:rsidR="00DD1878" w:rsidRPr="00DD1878" w:rsidRDefault="00DD1878" w:rsidP="005E2D02">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DD1878">
              <w:rPr>
                <w:rFonts w:ascii="Courier New" w:eastAsia="Times New Roman" w:hAnsi="Courier New" w:cs="Courier New"/>
                <w:szCs w:val="20"/>
                <w:lang w:eastAsia="en-US"/>
              </w:rPr>
              <w:t>0.933</w:t>
            </w:r>
          </w:p>
        </w:tc>
      </w:tr>
      <w:tr w:rsidR="00DD1878" w14:paraId="7AAF253A" w14:textId="419BA53A" w:rsidTr="00DD1878">
        <w:tc>
          <w:tcPr>
            <w:cnfStyle w:val="001000000000" w:firstRow="0" w:lastRow="0" w:firstColumn="1" w:lastColumn="0" w:oddVBand="0" w:evenVBand="0" w:oddHBand="0" w:evenHBand="0" w:firstRowFirstColumn="0" w:firstRowLastColumn="0" w:lastRowFirstColumn="0" w:lastRowLastColumn="0"/>
            <w:tcW w:w="929" w:type="dxa"/>
          </w:tcPr>
          <w:p w14:paraId="3CF6D3A3" w14:textId="3C86469C" w:rsidR="00DD1878" w:rsidRDefault="00DD1878" w:rsidP="005E2D02">
            <w:r w:rsidRPr="000B7397">
              <w:rPr>
                <w:rFonts w:ascii="Courier New" w:eastAsia="Times New Roman" w:hAnsi="Courier New" w:cs="Courier New"/>
                <w:szCs w:val="20"/>
                <w:lang w:eastAsia="en-US"/>
              </w:rPr>
              <w:t xml:space="preserve">F1 score  </w:t>
            </w:r>
          </w:p>
        </w:tc>
        <w:tc>
          <w:tcPr>
            <w:tcW w:w="1641" w:type="dxa"/>
          </w:tcPr>
          <w:p w14:paraId="6421DC12" w14:textId="602ED98E" w:rsidR="00DD1878" w:rsidRDefault="00DD1878" w:rsidP="005E2D02">
            <w:pPr>
              <w:cnfStyle w:val="000000000000" w:firstRow="0" w:lastRow="0" w:firstColumn="0" w:lastColumn="0" w:oddVBand="0" w:evenVBand="0" w:oddHBand="0" w:evenHBand="0" w:firstRowFirstColumn="0" w:firstRowLastColumn="0" w:lastRowFirstColumn="0" w:lastRowLastColumn="0"/>
            </w:pPr>
            <w:r w:rsidRPr="000B7397">
              <w:rPr>
                <w:rFonts w:ascii="Courier New" w:eastAsia="Times New Roman" w:hAnsi="Courier New" w:cs="Courier New"/>
                <w:szCs w:val="20"/>
                <w:lang w:eastAsia="en-US"/>
              </w:rPr>
              <w:t>0.930</w:t>
            </w:r>
          </w:p>
        </w:tc>
        <w:tc>
          <w:tcPr>
            <w:tcW w:w="1640" w:type="dxa"/>
          </w:tcPr>
          <w:p w14:paraId="02047FCD" w14:textId="74C6ABFE" w:rsidR="00DD1878" w:rsidRDefault="00DD1878" w:rsidP="005E2D02">
            <w:pPr>
              <w:cnfStyle w:val="000000000000" w:firstRow="0" w:lastRow="0" w:firstColumn="0" w:lastColumn="0" w:oddVBand="0" w:evenVBand="0" w:oddHBand="0" w:evenHBand="0" w:firstRowFirstColumn="0" w:firstRowLastColumn="0" w:lastRowFirstColumn="0" w:lastRowLastColumn="0"/>
            </w:pPr>
            <w:r w:rsidRPr="000B7397">
              <w:rPr>
                <w:rFonts w:ascii="Courier New" w:eastAsia="Times New Roman" w:hAnsi="Courier New" w:cs="Courier New"/>
                <w:szCs w:val="20"/>
                <w:lang w:eastAsia="en-US"/>
              </w:rPr>
              <w:t>0.</w:t>
            </w:r>
            <w:r w:rsidRPr="00817A4F">
              <w:rPr>
                <w:rFonts w:ascii="Courier New" w:eastAsia="Times New Roman" w:hAnsi="Courier New" w:cs="Courier New"/>
                <w:szCs w:val="20"/>
                <w:lang w:eastAsia="en-US"/>
              </w:rPr>
              <w:t>941</w:t>
            </w:r>
          </w:p>
        </w:tc>
        <w:tc>
          <w:tcPr>
            <w:tcW w:w="1640" w:type="dxa"/>
          </w:tcPr>
          <w:p w14:paraId="01A7861C" w14:textId="71ABB3A1" w:rsidR="00DD1878" w:rsidRDefault="00DD1878" w:rsidP="005E2D02">
            <w:pPr>
              <w:cnfStyle w:val="000000000000" w:firstRow="0" w:lastRow="0" w:firstColumn="0" w:lastColumn="0" w:oddVBand="0" w:evenVBand="0" w:oddHBand="0" w:evenHBand="0" w:firstRowFirstColumn="0" w:firstRowLastColumn="0" w:lastRowFirstColumn="0" w:lastRowLastColumn="0"/>
            </w:pPr>
            <w:r w:rsidRPr="00817A4F">
              <w:rPr>
                <w:rFonts w:ascii="Courier New" w:eastAsia="Times New Roman" w:hAnsi="Courier New" w:cs="Courier New"/>
                <w:szCs w:val="20"/>
                <w:lang w:eastAsia="en-US"/>
              </w:rPr>
              <w:t xml:space="preserve"> 0.967</w:t>
            </w:r>
          </w:p>
        </w:tc>
        <w:tc>
          <w:tcPr>
            <w:tcW w:w="1640" w:type="dxa"/>
          </w:tcPr>
          <w:p w14:paraId="375D4A17" w14:textId="563796B1" w:rsidR="00DD1878" w:rsidRPr="005E2D02" w:rsidRDefault="00DD1878"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5E2D02">
              <w:rPr>
                <w:rFonts w:ascii="Courier New" w:eastAsia="Times New Roman" w:hAnsi="Courier New" w:cs="Courier New"/>
                <w:szCs w:val="20"/>
                <w:lang w:eastAsia="en-US"/>
              </w:rPr>
              <w:t>0.96</w:t>
            </w:r>
            <w:r>
              <w:rPr>
                <w:rFonts w:ascii="Courier New" w:eastAsia="Times New Roman" w:hAnsi="Courier New" w:cs="Courier New"/>
                <w:szCs w:val="20"/>
                <w:lang w:eastAsia="en-US"/>
              </w:rPr>
              <w:t>6</w:t>
            </w:r>
          </w:p>
          <w:p w14:paraId="12D0A137" w14:textId="77777777" w:rsidR="00DD1878" w:rsidRDefault="00DD1878" w:rsidP="005E2D02">
            <w:pPr>
              <w:cnfStyle w:val="000000000000" w:firstRow="0" w:lastRow="0" w:firstColumn="0" w:lastColumn="0" w:oddVBand="0" w:evenVBand="0" w:oddHBand="0" w:evenHBand="0" w:firstRowFirstColumn="0" w:firstRowLastColumn="0" w:lastRowFirstColumn="0" w:lastRowLastColumn="0"/>
            </w:pPr>
          </w:p>
        </w:tc>
        <w:tc>
          <w:tcPr>
            <w:tcW w:w="1640" w:type="dxa"/>
          </w:tcPr>
          <w:p w14:paraId="68C57890" w14:textId="2F36221A" w:rsidR="00DD1878" w:rsidRPr="0032207F" w:rsidRDefault="00DD1878" w:rsidP="005E2D02">
            <w:pPr>
              <w:cnfStyle w:val="000000000000" w:firstRow="0" w:lastRow="0" w:firstColumn="0" w:lastColumn="0" w:oddVBand="0" w:evenVBand="0" w:oddHBand="0" w:evenHBand="0" w:firstRowFirstColumn="0" w:firstRowLastColumn="0" w:lastRowFirstColumn="0" w:lastRowLastColumn="0"/>
              <w:rPr>
                <w:b/>
              </w:rPr>
            </w:pPr>
            <w:r w:rsidRPr="00DD1878">
              <w:rPr>
                <w:rFonts w:ascii="Courier New" w:eastAsia="Times New Roman" w:hAnsi="Courier New" w:cs="Courier New"/>
                <w:b/>
                <w:szCs w:val="20"/>
                <w:lang w:eastAsia="en-US"/>
              </w:rPr>
              <w:t>0.977</w:t>
            </w:r>
          </w:p>
        </w:tc>
        <w:tc>
          <w:tcPr>
            <w:tcW w:w="220" w:type="dxa"/>
          </w:tcPr>
          <w:p w14:paraId="2AECD2F4" w14:textId="0DEB1D82" w:rsidR="00DD1878" w:rsidRPr="00DD1878" w:rsidRDefault="00DD1878" w:rsidP="00DD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DD1878">
              <w:rPr>
                <w:rFonts w:ascii="Courier New" w:eastAsia="Times New Roman" w:hAnsi="Courier New" w:cs="Courier New"/>
                <w:szCs w:val="20"/>
                <w:lang w:eastAsia="en-US"/>
              </w:rPr>
              <w:t>0.95</w:t>
            </w:r>
            <w:r>
              <w:rPr>
                <w:rFonts w:ascii="Courier New" w:eastAsia="Times New Roman" w:hAnsi="Courier New" w:cs="Courier New"/>
                <w:szCs w:val="20"/>
                <w:lang w:eastAsia="en-US"/>
              </w:rPr>
              <w:t>5</w:t>
            </w:r>
          </w:p>
          <w:p w14:paraId="0B1E77A4" w14:textId="77777777" w:rsidR="00DD1878" w:rsidRPr="00DD1878" w:rsidRDefault="00DD1878" w:rsidP="005E2D02">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p>
        </w:tc>
      </w:tr>
      <w:tr w:rsidR="00DD1878" w14:paraId="2AE8D551" w14:textId="2AE092B1" w:rsidTr="00DD1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dxa"/>
          </w:tcPr>
          <w:p w14:paraId="2C340A39" w14:textId="064FB04F" w:rsidR="00DD1878" w:rsidRDefault="00DD1878" w:rsidP="005E2D02">
            <w:r w:rsidRPr="000B7397">
              <w:rPr>
                <w:rFonts w:ascii="Courier New" w:eastAsia="Times New Roman" w:hAnsi="Courier New" w:cs="Courier New"/>
                <w:szCs w:val="20"/>
                <w:lang w:eastAsia="en-US"/>
              </w:rPr>
              <w:t xml:space="preserve">Elapsed Time </w:t>
            </w:r>
          </w:p>
        </w:tc>
        <w:tc>
          <w:tcPr>
            <w:tcW w:w="1641" w:type="dxa"/>
          </w:tcPr>
          <w:p w14:paraId="6378F2C3" w14:textId="005D0A5C" w:rsidR="00DD1878" w:rsidRDefault="00DD1878" w:rsidP="005E2D02">
            <w:pPr>
              <w:cnfStyle w:val="000000100000" w:firstRow="0" w:lastRow="0" w:firstColumn="0" w:lastColumn="0" w:oddVBand="0" w:evenVBand="0" w:oddHBand="1" w:evenHBand="0" w:firstRowFirstColumn="0" w:firstRowLastColumn="0" w:lastRowFirstColumn="0" w:lastRowLastColumn="0"/>
            </w:pPr>
            <w:r w:rsidRPr="000B7397">
              <w:rPr>
                <w:rFonts w:ascii="Courier New" w:eastAsia="Times New Roman" w:hAnsi="Courier New" w:cs="Courier New"/>
                <w:szCs w:val="20"/>
                <w:lang w:eastAsia="en-US"/>
              </w:rPr>
              <w:t>1.531</w:t>
            </w:r>
          </w:p>
        </w:tc>
        <w:tc>
          <w:tcPr>
            <w:tcW w:w="1640" w:type="dxa"/>
          </w:tcPr>
          <w:p w14:paraId="32061CAD" w14:textId="02C8872D" w:rsidR="00DD1878" w:rsidRDefault="00DD1878" w:rsidP="005E2D02">
            <w:pPr>
              <w:cnfStyle w:val="000000100000" w:firstRow="0" w:lastRow="0" w:firstColumn="0" w:lastColumn="0" w:oddVBand="0" w:evenVBand="0" w:oddHBand="1" w:evenHBand="0" w:firstRowFirstColumn="0" w:firstRowLastColumn="0" w:lastRowFirstColumn="0" w:lastRowLastColumn="0"/>
            </w:pPr>
            <w:r w:rsidRPr="00817A4F">
              <w:rPr>
                <w:rFonts w:ascii="Courier New" w:eastAsia="Times New Roman" w:hAnsi="Courier New" w:cs="Courier New"/>
                <w:szCs w:val="20"/>
                <w:lang w:eastAsia="en-US"/>
              </w:rPr>
              <w:t>1.54</w:t>
            </w:r>
            <w:r>
              <w:rPr>
                <w:rFonts w:ascii="Courier New" w:eastAsia="Times New Roman" w:hAnsi="Courier New" w:cs="Courier New"/>
                <w:szCs w:val="20"/>
                <w:lang w:eastAsia="en-US"/>
              </w:rPr>
              <w:t>7</w:t>
            </w:r>
          </w:p>
        </w:tc>
        <w:tc>
          <w:tcPr>
            <w:tcW w:w="1640" w:type="dxa"/>
          </w:tcPr>
          <w:p w14:paraId="2F86D9A9" w14:textId="08CDD4E6" w:rsidR="00DD1878" w:rsidRDefault="00DD1878" w:rsidP="005E2D02">
            <w:pPr>
              <w:cnfStyle w:val="000000100000" w:firstRow="0" w:lastRow="0" w:firstColumn="0" w:lastColumn="0" w:oddVBand="0" w:evenVBand="0" w:oddHBand="1" w:evenHBand="0" w:firstRowFirstColumn="0" w:firstRowLastColumn="0" w:lastRowFirstColumn="0" w:lastRowLastColumn="0"/>
            </w:pPr>
            <w:r w:rsidRPr="00817A4F">
              <w:rPr>
                <w:rFonts w:ascii="Courier New" w:eastAsia="Times New Roman" w:hAnsi="Courier New" w:cs="Courier New"/>
                <w:szCs w:val="20"/>
                <w:lang w:eastAsia="en-US"/>
              </w:rPr>
              <w:t>47.93</w:t>
            </w:r>
            <w:r>
              <w:rPr>
                <w:rFonts w:ascii="Courier New" w:eastAsia="Times New Roman" w:hAnsi="Courier New" w:cs="Courier New"/>
                <w:szCs w:val="20"/>
                <w:lang w:eastAsia="en-US"/>
              </w:rPr>
              <w:t>8</w:t>
            </w:r>
          </w:p>
        </w:tc>
        <w:tc>
          <w:tcPr>
            <w:tcW w:w="1640" w:type="dxa"/>
          </w:tcPr>
          <w:p w14:paraId="635906CD" w14:textId="2D9CDF91" w:rsidR="00DD1878" w:rsidRDefault="00DD1878" w:rsidP="00DD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pPr>
            <w:r w:rsidRPr="005E2D02">
              <w:rPr>
                <w:rFonts w:ascii="Courier New" w:eastAsia="Times New Roman" w:hAnsi="Courier New" w:cs="Courier New"/>
                <w:szCs w:val="20"/>
                <w:lang w:eastAsia="en-US"/>
              </w:rPr>
              <w:t>90.734</w:t>
            </w:r>
          </w:p>
        </w:tc>
        <w:tc>
          <w:tcPr>
            <w:tcW w:w="1640" w:type="dxa"/>
          </w:tcPr>
          <w:p w14:paraId="20888889" w14:textId="5E89E739" w:rsidR="00DD1878" w:rsidRPr="00DD1878" w:rsidRDefault="00DD1878" w:rsidP="00DD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szCs w:val="20"/>
                <w:lang w:eastAsia="en-US"/>
              </w:rPr>
            </w:pPr>
            <w:r w:rsidRPr="00DD1878">
              <w:rPr>
                <w:rFonts w:ascii="Courier New" w:eastAsia="Times New Roman" w:hAnsi="Courier New" w:cs="Courier New"/>
                <w:b/>
                <w:szCs w:val="20"/>
                <w:lang w:eastAsia="en-US"/>
              </w:rPr>
              <w:t>27.09</w:t>
            </w:r>
            <w:r w:rsidRPr="0032207F">
              <w:rPr>
                <w:rFonts w:ascii="Courier New" w:eastAsia="Times New Roman" w:hAnsi="Courier New" w:cs="Courier New"/>
                <w:b/>
                <w:szCs w:val="20"/>
                <w:lang w:eastAsia="en-US"/>
              </w:rPr>
              <w:t>4</w:t>
            </w:r>
          </w:p>
          <w:p w14:paraId="6966E194" w14:textId="77777777" w:rsidR="00DD1878" w:rsidRPr="0032207F" w:rsidRDefault="00DD1878" w:rsidP="005E2D02">
            <w:pPr>
              <w:cnfStyle w:val="000000100000" w:firstRow="0" w:lastRow="0" w:firstColumn="0" w:lastColumn="0" w:oddVBand="0" w:evenVBand="0" w:oddHBand="1" w:evenHBand="0" w:firstRowFirstColumn="0" w:firstRowLastColumn="0" w:lastRowFirstColumn="0" w:lastRowLastColumn="0"/>
              <w:rPr>
                <w:b/>
              </w:rPr>
            </w:pPr>
          </w:p>
        </w:tc>
        <w:tc>
          <w:tcPr>
            <w:tcW w:w="220" w:type="dxa"/>
          </w:tcPr>
          <w:p w14:paraId="08EC79D4" w14:textId="63D44D5C" w:rsidR="00DD1878" w:rsidRPr="00DD1878" w:rsidRDefault="00DD1878" w:rsidP="00DD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DD1878">
              <w:rPr>
                <w:rFonts w:ascii="Courier New" w:eastAsia="Times New Roman" w:hAnsi="Courier New" w:cs="Courier New"/>
                <w:szCs w:val="20"/>
                <w:lang w:eastAsia="en-US"/>
              </w:rPr>
              <w:t>37.79</w:t>
            </w:r>
            <w:r>
              <w:rPr>
                <w:rFonts w:ascii="Courier New" w:eastAsia="Times New Roman" w:hAnsi="Courier New" w:cs="Courier New"/>
                <w:szCs w:val="20"/>
                <w:lang w:eastAsia="en-US"/>
              </w:rPr>
              <w:t>7</w:t>
            </w:r>
          </w:p>
          <w:p w14:paraId="0468480D" w14:textId="77777777" w:rsidR="00DD1878" w:rsidRPr="00DD1878" w:rsidRDefault="00DD1878" w:rsidP="00DD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p>
        </w:tc>
      </w:tr>
    </w:tbl>
    <w:p w14:paraId="0108C737" w14:textId="6C714DB1" w:rsidR="005E2D02" w:rsidRDefault="00DD1878" w:rsidP="00DD1878">
      <w:pPr>
        <w:jc w:val="center"/>
      </w:pPr>
      <w:r>
        <w:t>Table 7: Evaluation Metrics of all AdaBoost and DNN models</w:t>
      </w:r>
    </w:p>
    <w:p w14:paraId="71EAA88D" w14:textId="77777777" w:rsidR="002D3E68" w:rsidRDefault="002D3E68" w:rsidP="00E83125">
      <w:pPr>
        <w:pStyle w:val="Heading2"/>
      </w:pPr>
    </w:p>
    <w:p w14:paraId="0FB07D58" w14:textId="40AAC23E" w:rsidR="00DD1878" w:rsidRDefault="0032207F" w:rsidP="00E83125">
      <w:pPr>
        <w:pStyle w:val="Heading2"/>
      </w:pPr>
      <w:r>
        <w:t>Model Evaluation and Validation</w:t>
      </w:r>
    </w:p>
    <w:p w14:paraId="739AC9C0" w14:textId="058D5CF5" w:rsidR="0032207F" w:rsidRDefault="0032207F" w:rsidP="0032207F">
      <w:r>
        <w:t xml:space="preserve">The final model selected from all the models tested is the Deep Neural Network with 2 hidden layers of 16 nodes each, with </w:t>
      </w:r>
      <w:proofErr w:type="spellStart"/>
      <w:r>
        <w:t>relu</w:t>
      </w:r>
      <w:proofErr w:type="spellEnd"/>
      <w:r>
        <w:t xml:space="preserve"> activation functions and a Dense output layer with sigmoid activation function.  The DNN architecture does not have Dropout layers and the batch size = 64.</w:t>
      </w:r>
    </w:p>
    <w:p w14:paraId="1B33DBCD" w14:textId="087A4418" w:rsidR="0032207F" w:rsidRDefault="0032207F" w:rsidP="0032207F">
      <w:r>
        <w:t>This model was selected based on the results shown in Table 7 above.</w:t>
      </w:r>
      <w:r w:rsidR="00B80689">
        <w:t xml:space="preserve">  This model has the highest accuracy, precision and F1 scores with the second highest recall score.</w:t>
      </w:r>
      <w:r w:rsidR="0095776F">
        <w:t xml:space="preserve">  </w:t>
      </w:r>
      <w:r w:rsidR="00731C0D">
        <w:t>Only the DNN with batch-size of 32 and not Dropouts had a recall score higher than this model.  Even though recall is important to us for a Breast Cancer Malignancy test, it is a small trade-off for the gains on all other metrics.</w:t>
      </w:r>
    </w:p>
    <w:p w14:paraId="55930404" w14:textId="43651694" w:rsidR="00731C0D" w:rsidRDefault="00731C0D" w:rsidP="0032207F">
      <w:r>
        <w:t>Several runs of this model have shown it to be superior.  The input has been varied by the shuffle=True setting in the splitting of the training and testing data sets.  Dropout layers have not improved this model either.</w:t>
      </w:r>
    </w:p>
    <w:p w14:paraId="6B3748EC" w14:textId="79325564" w:rsidR="00731C0D" w:rsidRDefault="00731C0D" w:rsidP="00731C0D">
      <w:pPr>
        <w:pStyle w:val="Heading2"/>
      </w:pPr>
      <w:r>
        <w:t>Justification</w:t>
      </w:r>
    </w:p>
    <w:p w14:paraId="5CA34B5C" w14:textId="26EB0515" w:rsidR="00731C0D" w:rsidRDefault="00731C0D" w:rsidP="0032207F">
      <w:r>
        <w:t>I believe the final solution is the best solution of all the models tested.</w:t>
      </w:r>
      <w:r w:rsidR="00CA2F7E">
        <w:t xml:space="preserve">  While the DNN takes </w:t>
      </w:r>
      <w:r w:rsidR="007868D0">
        <w:t xml:space="preserve">significantly </w:t>
      </w:r>
      <w:r w:rsidR="00CA2F7E">
        <w:t>longer to train, it has produced higher evaluation metrics in every evaluation category.  The table below shows the Benchmark AdaBoost model compared to the Final DNN Solution.</w:t>
      </w:r>
    </w:p>
    <w:tbl>
      <w:tblPr>
        <w:tblStyle w:val="PlainTable1"/>
        <w:tblW w:w="0" w:type="auto"/>
        <w:jc w:val="center"/>
        <w:tblLook w:val="04A0" w:firstRow="1" w:lastRow="0" w:firstColumn="1" w:lastColumn="0" w:noHBand="0" w:noVBand="1"/>
      </w:tblPr>
      <w:tblGrid>
        <w:gridCol w:w="1842"/>
        <w:gridCol w:w="1616"/>
        <w:gridCol w:w="1467"/>
      </w:tblGrid>
      <w:tr w:rsidR="00731C0D" w14:paraId="08EFCFF3" w14:textId="77777777" w:rsidTr="00731C0D">
        <w:trPr>
          <w:cnfStyle w:val="100000000000" w:firstRow="1" w:lastRow="0" w:firstColumn="0" w:lastColumn="0" w:oddVBand="0" w:evenVBand="0" w:oddHBand="0" w:evenHBand="0" w:firstRowFirstColumn="0" w:firstRowLastColumn="0" w:lastRowFirstColumn="0" w:lastRowLastColumn="0"/>
          <w:trHeight w:val="872"/>
          <w:jc w:val="center"/>
        </w:trPr>
        <w:tc>
          <w:tcPr>
            <w:cnfStyle w:val="001000000000" w:firstRow="0" w:lastRow="0" w:firstColumn="1" w:lastColumn="0" w:oddVBand="0" w:evenVBand="0" w:oddHBand="0" w:evenHBand="0" w:firstRowFirstColumn="0" w:firstRowLastColumn="0" w:lastRowFirstColumn="0" w:lastRowLastColumn="0"/>
            <w:tcW w:w="1842" w:type="dxa"/>
          </w:tcPr>
          <w:p w14:paraId="4150C85C" w14:textId="77777777" w:rsidR="00731C0D" w:rsidRDefault="00731C0D" w:rsidP="001E5639">
            <w:r>
              <w:t>Evaluation Metric</w:t>
            </w:r>
          </w:p>
        </w:tc>
        <w:tc>
          <w:tcPr>
            <w:tcW w:w="1616" w:type="dxa"/>
          </w:tcPr>
          <w:p w14:paraId="7D0ECB21" w14:textId="1186C78B" w:rsidR="00731C0D" w:rsidRDefault="00731C0D" w:rsidP="001E5639">
            <w:pPr>
              <w:cnfStyle w:val="100000000000" w:firstRow="1" w:lastRow="0" w:firstColumn="0" w:lastColumn="0" w:oddVBand="0" w:evenVBand="0" w:oddHBand="0" w:evenHBand="0" w:firstRowFirstColumn="0" w:firstRowLastColumn="0" w:lastRowFirstColumn="0" w:lastRowLastColumn="0"/>
              <w:rPr>
                <w:b w:val="0"/>
                <w:bCs w:val="0"/>
              </w:rPr>
            </w:pPr>
            <w:r>
              <w:t>B</w:t>
            </w:r>
            <w:r w:rsidR="00CA2F7E">
              <w:t>enchmark</w:t>
            </w:r>
            <w:r>
              <w:t xml:space="preserve"> Model</w:t>
            </w:r>
          </w:p>
          <w:p w14:paraId="0C2219FB" w14:textId="41268024" w:rsidR="00731C0D" w:rsidRDefault="00731C0D" w:rsidP="001E5639">
            <w:pPr>
              <w:cnfStyle w:val="100000000000" w:firstRow="1" w:lastRow="0" w:firstColumn="0" w:lastColumn="0" w:oddVBand="0" w:evenVBand="0" w:oddHBand="0" w:evenHBand="0" w:firstRowFirstColumn="0" w:firstRowLastColumn="0" w:lastRowFirstColumn="0" w:lastRowLastColumn="0"/>
              <w:rPr>
                <w:b w:val="0"/>
                <w:bCs w:val="0"/>
              </w:rPr>
            </w:pPr>
            <w:r>
              <w:t xml:space="preserve">AdaBoost </w:t>
            </w:r>
          </w:p>
          <w:p w14:paraId="134B6A9C" w14:textId="77777777" w:rsidR="00731C0D" w:rsidRDefault="00731C0D" w:rsidP="001E5639">
            <w:pPr>
              <w:cnfStyle w:val="100000000000" w:firstRow="1" w:lastRow="0" w:firstColumn="0" w:lastColumn="0" w:oddVBand="0" w:evenVBand="0" w:oddHBand="0" w:evenHBand="0" w:firstRowFirstColumn="0" w:firstRowLastColumn="0" w:lastRowFirstColumn="0" w:lastRowLastColumn="0"/>
            </w:pPr>
            <w:proofErr w:type="spellStart"/>
            <w:r>
              <w:t>lr</w:t>
            </w:r>
            <w:proofErr w:type="spellEnd"/>
            <w:r>
              <w:t xml:space="preserve"> =0.9</w:t>
            </w:r>
          </w:p>
        </w:tc>
        <w:tc>
          <w:tcPr>
            <w:tcW w:w="1467" w:type="dxa"/>
          </w:tcPr>
          <w:p w14:paraId="6DF79C41" w14:textId="77777777" w:rsidR="00731C0D" w:rsidRDefault="00731C0D" w:rsidP="001E5639">
            <w:pPr>
              <w:cnfStyle w:val="100000000000" w:firstRow="1" w:lastRow="0" w:firstColumn="0" w:lastColumn="0" w:oddVBand="0" w:evenVBand="0" w:oddHBand="0" w:evenHBand="0" w:firstRowFirstColumn="0" w:firstRowLastColumn="0" w:lastRowFirstColumn="0" w:lastRowLastColumn="0"/>
              <w:rPr>
                <w:b w:val="0"/>
                <w:bCs w:val="0"/>
              </w:rPr>
            </w:pPr>
            <w:r>
              <w:t>Final Solution</w:t>
            </w:r>
          </w:p>
          <w:p w14:paraId="20CDBA29" w14:textId="77777777" w:rsidR="00731C0D" w:rsidRDefault="00731C0D" w:rsidP="001E5639">
            <w:pPr>
              <w:cnfStyle w:val="100000000000" w:firstRow="1" w:lastRow="0" w:firstColumn="0" w:lastColumn="0" w:oddVBand="0" w:evenVBand="0" w:oddHBand="0" w:evenHBand="0" w:firstRowFirstColumn="0" w:firstRowLastColumn="0" w:lastRowFirstColumn="0" w:lastRowLastColumn="0"/>
              <w:rPr>
                <w:b w:val="0"/>
                <w:bCs w:val="0"/>
              </w:rPr>
            </w:pPr>
            <w:r>
              <w:t xml:space="preserve">DNN, bs=64, </w:t>
            </w:r>
          </w:p>
          <w:p w14:paraId="2E09ED49" w14:textId="49E63D62" w:rsidR="00731C0D" w:rsidRDefault="00731C0D" w:rsidP="001E5639">
            <w:pPr>
              <w:cnfStyle w:val="100000000000" w:firstRow="1" w:lastRow="0" w:firstColumn="0" w:lastColumn="0" w:oddVBand="0" w:evenVBand="0" w:oddHBand="0" w:evenHBand="0" w:firstRowFirstColumn="0" w:firstRowLastColumn="0" w:lastRowFirstColumn="0" w:lastRowLastColumn="0"/>
            </w:pPr>
            <w:r>
              <w:t>no Dropouts</w:t>
            </w:r>
          </w:p>
        </w:tc>
      </w:tr>
      <w:tr w:rsidR="00731C0D" w14:paraId="0804C4A4" w14:textId="77777777" w:rsidTr="00731C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tcPr>
          <w:p w14:paraId="73094031" w14:textId="77777777" w:rsidR="00731C0D" w:rsidRDefault="00731C0D" w:rsidP="001E5639">
            <w:r w:rsidRPr="000B7397">
              <w:rPr>
                <w:rFonts w:ascii="Courier New" w:eastAsia="Times New Roman" w:hAnsi="Courier New" w:cs="Courier New"/>
                <w:szCs w:val="20"/>
                <w:lang w:eastAsia="en-US"/>
              </w:rPr>
              <w:t xml:space="preserve">Accuracy score  </w:t>
            </w:r>
          </w:p>
        </w:tc>
        <w:tc>
          <w:tcPr>
            <w:tcW w:w="1616" w:type="dxa"/>
          </w:tcPr>
          <w:p w14:paraId="5AF907A5" w14:textId="77777777" w:rsidR="00731C0D" w:rsidRPr="005E2D02" w:rsidRDefault="00731C0D" w:rsidP="001E5639">
            <w:pPr>
              <w:cnfStyle w:val="000000100000" w:firstRow="0" w:lastRow="0" w:firstColumn="0" w:lastColumn="0" w:oddVBand="0" w:evenVBand="0" w:oddHBand="1" w:evenHBand="0" w:firstRowFirstColumn="0" w:firstRowLastColumn="0" w:lastRowFirstColumn="0" w:lastRowLastColumn="0"/>
            </w:pPr>
            <w:r w:rsidRPr="00817A4F">
              <w:rPr>
                <w:rFonts w:ascii="Courier New" w:eastAsia="Times New Roman" w:hAnsi="Courier New" w:cs="Courier New"/>
                <w:szCs w:val="20"/>
                <w:lang w:eastAsia="en-US"/>
              </w:rPr>
              <w:t>0.956</w:t>
            </w:r>
          </w:p>
        </w:tc>
        <w:tc>
          <w:tcPr>
            <w:tcW w:w="1467" w:type="dxa"/>
          </w:tcPr>
          <w:p w14:paraId="7F54B053" w14:textId="77777777" w:rsidR="00731C0D" w:rsidRPr="0032207F" w:rsidRDefault="00731C0D" w:rsidP="001E5639">
            <w:pPr>
              <w:cnfStyle w:val="000000100000" w:firstRow="0" w:lastRow="0" w:firstColumn="0" w:lastColumn="0" w:oddVBand="0" w:evenVBand="0" w:oddHBand="1" w:evenHBand="0" w:firstRowFirstColumn="0" w:firstRowLastColumn="0" w:lastRowFirstColumn="0" w:lastRowLastColumn="0"/>
              <w:rPr>
                <w:b/>
              </w:rPr>
            </w:pPr>
            <w:r w:rsidRPr="00DD1878">
              <w:rPr>
                <w:rFonts w:ascii="Courier New" w:eastAsia="Times New Roman" w:hAnsi="Courier New" w:cs="Courier New"/>
                <w:b/>
                <w:szCs w:val="20"/>
                <w:lang w:eastAsia="en-US"/>
              </w:rPr>
              <w:t>0.982</w:t>
            </w:r>
          </w:p>
        </w:tc>
      </w:tr>
      <w:tr w:rsidR="00731C0D" w14:paraId="6ABF5333" w14:textId="77777777" w:rsidTr="00731C0D">
        <w:trPr>
          <w:jc w:val="center"/>
        </w:trPr>
        <w:tc>
          <w:tcPr>
            <w:cnfStyle w:val="001000000000" w:firstRow="0" w:lastRow="0" w:firstColumn="1" w:lastColumn="0" w:oddVBand="0" w:evenVBand="0" w:oddHBand="0" w:evenHBand="0" w:firstRowFirstColumn="0" w:firstRowLastColumn="0" w:lastRowFirstColumn="0" w:lastRowLastColumn="0"/>
            <w:tcW w:w="1842" w:type="dxa"/>
          </w:tcPr>
          <w:p w14:paraId="39F882D9" w14:textId="77777777" w:rsidR="00731C0D" w:rsidRDefault="00731C0D" w:rsidP="001E5639">
            <w:r w:rsidRPr="000B7397">
              <w:rPr>
                <w:rFonts w:ascii="Courier New" w:eastAsia="Times New Roman" w:hAnsi="Courier New" w:cs="Courier New"/>
                <w:szCs w:val="20"/>
                <w:lang w:eastAsia="en-US"/>
              </w:rPr>
              <w:t xml:space="preserve">Precision score  </w:t>
            </w:r>
          </w:p>
        </w:tc>
        <w:tc>
          <w:tcPr>
            <w:tcW w:w="1616" w:type="dxa"/>
          </w:tcPr>
          <w:p w14:paraId="2ED3857F" w14:textId="77777777" w:rsidR="00731C0D" w:rsidRDefault="00731C0D" w:rsidP="001E5639">
            <w:pPr>
              <w:cnfStyle w:val="000000000000" w:firstRow="0" w:lastRow="0" w:firstColumn="0" w:lastColumn="0" w:oddVBand="0" w:evenVBand="0" w:oddHBand="0" w:evenHBand="0" w:firstRowFirstColumn="0" w:firstRowLastColumn="0" w:lastRowFirstColumn="0" w:lastRowLastColumn="0"/>
            </w:pPr>
            <w:r>
              <w:rPr>
                <w:rFonts w:ascii="Courier New" w:eastAsia="Times New Roman" w:hAnsi="Courier New" w:cs="Courier New"/>
                <w:szCs w:val="20"/>
                <w:lang w:eastAsia="en-US"/>
              </w:rPr>
              <w:t>1.0</w:t>
            </w:r>
          </w:p>
        </w:tc>
        <w:tc>
          <w:tcPr>
            <w:tcW w:w="1467" w:type="dxa"/>
          </w:tcPr>
          <w:p w14:paraId="1DD3573D" w14:textId="77777777" w:rsidR="00731C0D" w:rsidRPr="00DD1878" w:rsidRDefault="00731C0D" w:rsidP="001E5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szCs w:val="20"/>
                <w:lang w:eastAsia="en-US"/>
              </w:rPr>
            </w:pPr>
            <w:r w:rsidRPr="00DD1878">
              <w:rPr>
                <w:rFonts w:ascii="Courier New" w:eastAsia="Times New Roman" w:hAnsi="Courier New" w:cs="Courier New"/>
                <w:b/>
                <w:szCs w:val="20"/>
                <w:lang w:eastAsia="en-US"/>
              </w:rPr>
              <w:t>1.0</w:t>
            </w:r>
          </w:p>
          <w:p w14:paraId="4FC67CAD" w14:textId="77777777" w:rsidR="00731C0D" w:rsidRPr="0032207F" w:rsidRDefault="00731C0D" w:rsidP="001E5639">
            <w:pPr>
              <w:cnfStyle w:val="000000000000" w:firstRow="0" w:lastRow="0" w:firstColumn="0" w:lastColumn="0" w:oddVBand="0" w:evenVBand="0" w:oddHBand="0" w:evenHBand="0" w:firstRowFirstColumn="0" w:firstRowLastColumn="0" w:lastRowFirstColumn="0" w:lastRowLastColumn="0"/>
              <w:rPr>
                <w:b/>
              </w:rPr>
            </w:pPr>
          </w:p>
        </w:tc>
      </w:tr>
      <w:tr w:rsidR="00731C0D" w14:paraId="1DD15E80" w14:textId="77777777" w:rsidTr="00731C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tcPr>
          <w:p w14:paraId="48E7CBF4" w14:textId="77777777" w:rsidR="00731C0D" w:rsidRDefault="00731C0D" w:rsidP="001E5639">
            <w:r w:rsidRPr="000B7397">
              <w:rPr>
                <w:rFonts w:ascii="Courier New" w:eastAsia="Times New Roman" w:hAnsi="Courier New" w:cs="Courier New"/>
                <w:szCs w:val="20"/>
                <w:lang w:eastAsia="en-US"/>
              </w:rPr>
              <w:t xml:space="preserve">Recall score  </w:t>
            </w:r>
          </w:p>
        </w:tc>
        <w:tc>
          <w:tcPr>
            <w:tcW w:w="1616" w:type="dxa"/>
          </w:tcPr>
          <w:p w14:paraId="2794CF5F" w14:textId="77777777" w:rsidR="00731C0D" w:rsidRDefault="00731C0D" w:rsidP="001E5639">
            <w:pPr>
              <w:cnfStyle w:val="000000100000" w:firstRow="0" w:lastRow="0" w:firstColumn="0" w:lastColumn="0" w:oddVBand="0" w:evenVBand="0" w:oddHBand="1" w:evenHBand="0" w:firstRowFirstColumn="0" w:firstRowLastColumn="0" w:lastRowFirstColumn="0" w:lastRowLastColumn="0"/>
            </w:pPr>
            <w:r w:rsidRPr="000B7397">
              <w:rPr>
                <w:rFonts w:ascii="Courier New" w:eastAsia="Times New Roman" w:hAnsi="Courier New" w:cs="Courier New"/>
                <w:szCs w:val="20"/>
                <w:lang w:eastAsia="en-US"/>
              </w:rPr>
              <w:t>0.88</w:t>
            </w:r>
            <w:r>
              <w:rPr>
                <w:rFonts w:ascii="Courier New" w:eastAsia="Times New Roman" w:hAnsi="Courier New" w:cs="Courier New"/>
                <w:szCs w:val="20"/>
                <w:lang w:eastAsia="en-US"/>
              </w:rPr>
              <w:t>9</w:t>
            </w:r>
          </w:p>
        </w:tc>
        <w:tc>
          <w:tcPr>
            <w:tcW w:w="1467" w:type="dxa"/>
          </w:tcPr>
          <w:p w14:paraId="6D631DF8" w14:textId="18C76263" w:rsidR="00731C0D" w:rsidRPr="0032207F" w:rsidRDefault="00731C0D" w:rsidP="001E5639">
            <w:pPr>
              <w:cnfStyle w:val="000000100000" w:firstRow="0" w:lastRow="0" w:firstColumn="0" w:lastColumn="0" w:oddVBand="0" w:evenVBand="0" w:oddHBand="1" w:evenHBand="0" w:firstRowFirstColumn="0" w:firstRowLastColumn="0" w:lastRowFirstColumn="0" w:lastRowLastColumn="0"/>
              <w:rPr>
                <w:b/>
              </w:rPr>
            </w:pPr>
            <w:r w:rsidRPr="00DD1878">
              <w:rPr>
                <w:rFonts w:ascii="Courier New" w:eastAsia="Times New Roman" w:hAnsi="Courier New" w:cs="Courier New"/>
                <w:b/>
                <w:szCs w:val="20"/>
                <w:lang w:eastAsia="en-US"/>
              </w:rPr>
              <w:t>0.95</w:t>
            </w:r>
            <w:r w:rsidR="007868D0">
              <w:rPr>
                <w:rFonts w:ascii="Courier New" w:eastAsia="Times New Roman" w:hAnsi="Courier New" w:cs="Courier New"/>
                <w:b/>
                <w:szCs w:val="20"/>
                <w:lang w:eastAsia="en-US"/>
              </w:rPr>
              <w:t>6</w:t>
            </w:r>
          </w:p>
        </w:tc>
      </w:tr>
      <w:tr w:rsidR="00731C0D" w14:paraId="72E11EBB" w14:textId="77777777" w:rsidTr="00731C0D">
        <w:trPr>
          <w:jc w:val="center"/>
        </w:trPr>
        <w:tc>
          <w:tcPr>
            <w:cnfStyle w:val="001000000000" w:firstRow="0" w:lastRow="0" w:firstColumn="1" w:lastColumn="0" w:oddVBand="0" w:evenVBand="0" w:oddHBand="0" w:evenHBand="0" w:firstRowFirstColumn="0" w:firstRowLastColumn="0" w:lastRowFirstColumn="0" w:lastRowLastColumn="0"/>
            <w:tcW w:w="1842" w:type="dxa"/>
          </w:tcPr>
          <w:p w14:paraId="04231C49" w14:textId="77777777" w:rsidR="00731C0D" w:rsidRDefault="00731C0D" w:rsidP="001E5639">
            <w:r w:rsidRPr="000B7397">
              <w:rPr>
                <w:rFonts w:ascii="Courier New" w:eastAsia="Times New Roman" w:hAnsi="Courier New" w:cs="Courier New"/>
                <w:szCs w:val="20"/>
                <w:lang w:eastAsia="en-US"/>
              </w:rPr>
              <w:t xml:space="preserve">F1 score  </w:t>
            </w:r>
          </w:p>
        </w:tc>
        <w:tc>
          <w:tcPr>
            <w:tcW w:w="1616" w:type="dxa"/>
          </w:tcPr>
          <w:p w14:paraId="04497A89" w14:textId="77777777" w:rsidR="00731C0D" w:rsidRDefault="00731C0D" w:rsidP="001E5639">
            <w:pPr>
              <w:cnfStyle w:val="000000000000" w:firstRow="0" w:lastRow="0" w:firstColumn="0" w:lastColumn="0" w:oddVBand="0" w:evenVBand="0" w:oddHBand="0" w:evenHBand="0" w:firstRowFirstColumn="0" w:firstRowLastColumn="0" w:lastRowFirstColumn="0" w:lastRowLastColumn="0"/>
            </w:pPr>
            <w:r w:rsidRPr="000B7397">
              <w:rPr>
                <w:rFonts w:ascii="Courier New" w:eastAsia="Times New Roman" w:hAnsi="Courier New" w:cs="Courier New"/>
                <w:szCs w:val="20"/>
                <w:lang w:eastAsia="en-US"/>
              </w:rPr>
              <w:t>0.</w:t>
            </w:r>
            <w:r w:rsidRPr="00817A4F">
              <w:rPr>
                <w:rFonts w:ascii="Courier New" w:eastAsia="Times New Roman" w:hAnsi="Courier New" w:cs="Courier New"/>
                <w:szCs w:val="20"/>
                <w:lang w:eastAsia="en-US"/>
              </w:rPr>
              <w:t>941</w:t>
            </w:r>
          </w:p>
        </w:tc>
        <w:tc>
          <w:tcPr>
            <w:tcW w:w="1467" w:type="dxa"/>
          </w:tcPr>
          <w:p w14:paraId="31935985" w14:textId="77777777" w:rsidR="00731C0D" w:rsidRPr="0032207F" w:rsidRDefault="00731C0D" w:rsidP="001E5639">
            <w:pPr>
              <w:cnfStyle w:val="000000000000" w:firstRow="0" w:lastRow="0" w:firstColumn="0" w:lastColumn="0" w:oddVBand="0" w:evenVBand="0" w:oddHBand="0" w:evenHBand="0" w:firstRowFirstColumn="0" w:firstRowLastColumn="0" w:lastRowFirstColumn="0" w:lastRowLastColumn="0"/>
              <w:rPr>
                <w:b/>
              </w:rPr>
            </w:pPr>
            <w:r w:rsidRPr="00DD1878">
              <w:rPr>
                <w:rFonts w:ascii="Courier New" w:eastAsia="Times New Roman" w:hAnsi="Courier New" w:cs="Courier New"/>
                <w:b/>
                <w:szCs w:val="20"/>
                <w:lang w:eastAsia="en-US"/>
              </w:rPr>
              <w:t>0.977</w:t>
            </w:r>
          </w:p>
        </w:tc>
      </w:tr>
      <w:tr w:rsidR="00731C0D" w14:paraId="3C227D73" w14:textId="77777777" w:rsidTr="00731C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tcPr>
          <w:p w14:paraId="4164D6DB" w14:textId="77777777" w:rsidR="00731C0D" w:rsidRDefault="00731C0D" w:rsidP="001E5639">
            <w:r w:rsidRPr="000B7397">
              <w:rPr>
                <w:rFonts w:ascii="Courier New" w:eastAsia="Times New Roman" w:hAnsi="Courier New" w:cs="Courier New"/>
                <w:szCs w:val="20"/>
                <w:lang w:eastAsia="en-US"/>
              </w:rPr>
              <w:t xml:space="preserve">Elapsed Time </w:t>
            </w:r>
          </w:p>
        </w:tc>
        <w:tc>
          <w:tcPr>
            <w:tcW w:w="1616" w:type="dxa"/>
          </w:tcPr>
          <w:p w14:paraId="376A3247" w14:textId="77777777" w:rsidR="00731C0D" w:rsidRDefault="00731C0D" w:rsidP="001E5639">
            <w:pPr>
              <w:cnfStyle w:val="000000100000" w:firstRow="0" w:lastRow="0" w:firstColumn="0" w:lastColumn="0" w:oddVBand="0" w:evenVBand="0" w:oddHBand="1" w:evenHBand="0" w:firstRowFirstColumn="0" w:firstRowLastColumn="0" w:lastRowFirstColumn="0" w:lastRowLastColumn="0"/>
            </w:pPr>
            <w:r w:rsidRPr="00817A4F">
              <w:rPr>
                <w:rFonts w:ascii="Courier New" w:eastAsia="Times New Roman" w:hAnsi="Courier New" w:cs="Courier New"/>
                <w:szCs w:val="20"/>
                <w:lang w:eastAsia="en-US"/>
              </w:rPr>
              <w:t>1.54</w:t>
            </w:r>
            <w:r>
              <w:rPr>
                <w:rFonts w:ascii="Courier New" w:eastAsia="Times New Roman" w:hAnsi="Courier New" w:cs="Courier New"/>
                <w:szCs w:val="20"/>
                <w:lang w:eastAsia="en-US"/>
              </w:rPr>
              <w:t>7</w:t>
            </w:r>
          </w:p>
        </w:tc>
        <w:tc>
          <w:tcPr>
            <w:tcW w:w="1467" w:type="dxa"/>
          </w:tcPr>
          <w:p w14:paraId="1D2CE35A" w14:textId="77777777" w:rsidR="00731C0D" w:rsidRPr="00DD1878" w:rsidRDefault="00731C0D" w:rsidP="001E5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szCs w:val="20"/>
                <w:lang w:eastAsia="en-US"/>
              </w:rPr>
            </w:pPr>
            <w:r w:rsidRPr="00DD1878">
              <w:rPr>
                <w:rFonts w:ascii="Courier New" w:eastAsia="Times New Roman" w:hAnsi="Courier New" w:cs="Courier New"/>
                <w:b/>
                <w:szCs w:val="20"/>
                <w:lang w:eastAsia="en-US"/>
              </w:rPr>
              <w:t>27.09</w:t>
            </w:r>
            <w:r w:rsidRPr="0032207F">
              <w:rPr>
                <w:rFonts w:ascii="Courier New" w:eastAsia="Times New Roman" w:hAnsi="Courier New" w:cs="Courier New"/>
                <w:b/>
                <w:szCs w:val="20"/>
                <w:lang w:eastAsia="en-US"/>
              </w:rPr>
              <w:t>4</w:t>
            </w:r>
          </w:p>
          <w:p w14:paraId="5E1AAC57" w14:textId="77777777" w:rsidR="00731C0D" w:rsidRPr="0032207F" w:rsidRDefault="00731C0D" w:rsidP="001E5639">
            <w:pPr>
              <w:cnfStyle w:val="000000100000" w:firstRow="0" w:lastRow="0" w:firstColumn="0" w:lastColumn="0" w:oddVBand="0" w:evenVBand="0" w:oddHBand="1" w:evenHBand="0" w:firstRowFirstColumn="0" w:firstRowLastColumn="0" w:lastRowFirstColumn="0" w:lastRowLastColumn="0"/>
              <w:rPr>
                <w:b/>
              </w:rPr>
            </w:pPr>
          </w:p>
        </w:tc>
      </w:tr>
    </w:tbl>
    <w:p w14:paraId="62CF6CB0" w14:textId="701E9944" w:rsidR="00731C0D" w:rsidRDefault="00731C0D" w:rsidP="00731C0D">
      <w:pPr>
        <w:jc w:val="center"/>
      </w:pPr>
      <w:r>
        <w:t>Table 8. Comparing the Final Solution to the Baseline Model</w:t>
      </w:r>
    </w:p>
    <w:p w14:paraId="17FC3382" w14:textId="786EAEE2" w:rsidR="00731C0D" w:rsidRDefault="00CA2F7E" w:rsidP="00CA2F7E">
      <w:pPr>
        <w:pStyle w:val="Heading1"/>
      </w:pPr>
      <w:r>
        <w:lastRenderedPageBreak/>
        <w:t>Conclusion</w:t>
      </w:r>
    </w:p>
    <w:p w14:paraId="4937F98E" w14:textId="6A1A2923" w:rsidR="00CA2F7E" w:rsidRDefault="001E3DC4" w:rsidP="001E3DC4">
      <w:pPr>
        <w:pStyle w:val="Heading2"/>
      </w:pPr>
      <w:r>
        <w:t>Free Form Visualization</w:t>
      </w:r>
    </w:p>
    <w:p w14:paraId="08A902E1" w14:textId="5962D077" w:rsidR="001E3DC4" w:rsidRDefault="00CF7091" w:rsidP="0032207F">
      <w:r>
        <w:t xml:space="preserve">One significant conclusion from this project is </w:t>
      </w:r>
      <w:proofErr w:type="gramStart"/>
      <w:r w:rsidR="007868D0">
        <w:t>in regard to</w:t>
      </w:r>
      <w:proofErr w:type="gramEnd"/>
      <w:r w:rsidR="007868D0">
        <w:t xml:space="preserve"> the</w:t>
      </w:r>
      <w:r>
        <w:t xml:space="preserve"> features found to be most important.  </w:t>
      </w:r>
      <w:r w:rsidR="00CC5530">
        <w:t xml:space="preserve">Based on the most important </w:t>
      </w:r>
      <w:r w:rsidR="007868D0">
        <w:t>features</w:t>
      </w:r>
      <w:r w:rsidR="00CC5530">
        <w:t xml:space="preserve"> shown in Figure 8 above, we notice that the </w:t>
      </w:r>
      <w:proofErr w:type="spellStart"/>
      <w:r w:rsidR="00CC5530">
        <w:t>radius</w:t>
      </w:r>
      <w:r w:rsidR="009D2D39">
        <w:t>_worst</w:t>
      </w:r>
      <w:proofErr w:type="spellEnd"/>
      <w:r w:rsidR="009D2D39">
        <w:t xml:space="preserve">, </w:t>
      </w:r>
      <w:proofErr w:type="spellStart"/>
      <w:r w:rsidR="009D2D39">
        <w:t>smoothness_worst</w:t>
      </w:r>
      <w:proofErr w:type="spellEnd"/>
      <w:r w:rsidR="009D2D39">
        <w:t xml:space="preserve"> and </w:t>
      </w:r>
      <w:proofErr w:type="spellStart"/>
      <w:r w:rsidR="009D2D39">
        <w:t>texture_worst</w:t>
      </w:r>
      <w:proofErr w:type="spellEnd"/>
      <w:r w:rsidR="009D2D39">
        <w:t xml:space="preserve"> , in that order, are the most important features for this data set.  This is also intuitively what we would expect, however</w:t>
      </w:r>
      <w:r w:rsidR="00457576">
        <w:t>,</w:t>
      </w:r>
      <w:r w:rsidR="009D2D39">
        <w:t xml:space="preserve"> I was expecting the mean radius to be among the top 3 most important features as well.</w:t>
      </w:r>
    </w:p>
    <w:p w14:paraId="58813AF2" w14:textId="73ADEA9C" w:rsidR="009D2D39" w:rsidRDefault="009D2D39" w:rsidP="0032207F">
      <w:r>
        <w:t xml:space="preserve">What is even more interesting is that when we look at the relational plots of </w:t>
      </w:r>
      <w:proofErr w:type="spellStart"/>
      <w:r>
        <w:t>radius_worst</w:t>
      </w:r>
      <w:proofErr w:type="spellEnd"/>
      <w:r>
        <w:t xml:space="preserve"> with the </w:t>
      </w:r>
      <w:proofErr w:type="spellStart"/>
      <w:r>
        <w:t>smoothness_worst</w:t>
      </w:r>
      <w:proofErr w:type="spellEnd"/>
      <w:r>
        <w:t xml:space="preserve"> and </w:t>
      </w:r>
      <w:proofErr w:type="spellStart"/>
      <w:r>
        <w:t>texture_worst</w:t>
      </w:r>
      <w:proofErr w:type="spellEnd"/>
      <w:r>
        <w:t xml:space="preserve">, we notice that malignant samples are very closely tied to the </w:t>
      </w:r>
      <w:proofErr w:type="spellStart"/>
      <w:r>
        <w:t>radius_worst</w:t>
      </w:r>
      <w:proofErr w:type="spellEnd"/>
      <w:r>
        <w:t xml:space="preserve"> feature.  In fact, where the </w:t>
      </w:r>
      <w:proofErr w:type="spellStart"/>
      <w:r>
        <w:t>radius_worst</w:t>
      </w:r>
      <w:proofErr w:type="spellEnd"/>
      <w:r>
        <w:t xml:space="preserve"> is mostly above a value of 15 – 20, the malignancy outcome is very likely and above 25 virtually a certainty.</w:t>
      </w:r>
    </w:p>
    <w:p w14:paraId="1E58A747" w14:textId="250435A1" w:rsidR="009D2D39" w:rsidRDefault="009D2D39" w:rsidP="009D2D39">
      <w:pPr>
        <w:jc w:val="center"/>
      </w:pPr>
      <w:r>
        <w:rPr>
          <w:noProof/>
        </w:rPr>
        <w:drawing>
          <wp:inline distT="0" distB="0" distL="0" distR="0" wp14:anchorId="74C05903" wp14:editId="359FFFD9">
            <wp:extent cx="2695575" cy="2210183"/>
            <wp:effectExtent l="0" t="0" r="0" b="0"/>
            <wp:docPr id="22" name="Picture 22" descr="C:\Users\ej4175\AppData\Local\Microsoft\Windows\INetCache\Content.MSO\FF6A06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j4175\AppData\Local\Microsoft\Windows\INetCache\Content.MSO\FF6A06DA.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7344" cy="2252630"/>
                    </a:xfrm>
                    <a:prstGeom prst="rect">
                      <a:avLst/>
                    </a:prstGeom>
                    <a:noFill/>
                    <a:ln>
                      <a:noFill/>
                    </a:ln>
                  </pic:spPr>
                </pic:pic>
              </a:graphicData>
            </a:graphic>
          </wp:inline>
        </w:drawing>
      </w:r>
    </w:p>
    <w:p w14:paraId="1580A57E" w14:textId="22BE957A" w:rsidR="00CF7091" w:rsidRDefault="009D2D39" w:rsidP="009D2D39">
      <w:pPr>
        <w:jc w:val="center"/>
      </w:pPr>
      <w:r>
        <w:t xml:space="preserve">Figure 9: Relational plot of diagnosis for </w:t>
      </w:r>
      <w:proofErr w:type="spellStart"/>
      <w:r>
        <w:t>radius_worst</w:t>
      </w:r>
      <w:proofErr w:type="spellEnd"/>
      <w:r>
        <w:t xml:space="preserve"> vs </w:t>
      </w:r>
      <w:proofErr w:type="spellStart"/>
      <w:r>
        <w:t>smoothness_worst</w:t>
      </w:r>
      <w:proofErr w:type="spellEnd"/>
    </w:p>
    <w:p w14:paraId="3DA8442E" w14:textId="4561396D" w:rsidR="004C1626" w:rsidRDefault="00457576" w:rsidP="004C1626">
      <w:pPr>
        <w:jc w:val="center"/>
      </w:pPr>
      <w:r>
        <w:rPr>
          <w:noProof/>
        </w:rPr>
        <w:drawing>
          <wp:inline distT="0" distB="0" distL="0" distR="0" wp14:anchorId="19CA5FD3" wp14:editId="606B3AF9">
            <wp:extent cx="2314575" cy="2223327"/>
            <wp:effectExtent l="0" t="0" r="0" b="5715"/>
            <wp:docPr id="25" name="Picture 25" descr="C:\Users\ej4175\AppData\Local\Microsoft\Windows\INetCache\Content.MSO\E6C14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j4175\AppData\Local\Microsoft\Windows\INetCache\Content.MSO\E6C14C4.t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19684" cy="2228234"/>
                    </a:xfrm>
                    <a:prstGeom prst="rect">
                      <a:avLst/>
                    </a:prstGeom>
                    <a:noFill/>
                    <a:ln>
                      <a:noFill/>
                    </a:ln>
                  </pic:spPr>
                </pic:pic>
              </a:graphicData>
            </a:graphic>
          </wp:inline>
        </w:drawing>
      </w:r>
    </w:p>
    <w:p w14:paraId="6366FED3" w14:textId="4E8C5B8E" w:rsidR="004C1626" w:rsidRDefault="004C1626" w:rsidP="00457576">
      <w:pPr>
        <w:jc w:val="center"/>
      </w:pPr>
      <w:r>
        <w:t>Figure 10: Pair-plot showing relationship between all worst features.</w:t>
      </w:r>
    </w:p>
    <w:p w14:paraId="058F8AB6" w14:textId="77777777" w:rsidR="00BD603B" w:rsidRDefault="00BD603B" w:rsidP="00BD603B">
      <w:r>
        <w:t xml:space="preserve">Looking at the pair-plot of all the worst features we notice distinct peaks a distance from each other in the distributions on the </w:t>
      </w:r>
      <w:proofErr w:type="spellStart"/>
      <w:r>
        <w:t>diagnonal</w:t>
      </w:r>
      <w:proofErr w:type="spellEnd"/>
      <w:r>
        <w:t xml:space="preserve"> for </w:t>
      </w:r>
      <w:proofErr w:type="spellStart"/>
      <w:r>
        <w:t>radius_worst</w:t>
      </w:r>
      <w:proofErr w:type="spellEnd"/>
      <w:r>
        <w:t xml:space="preserve"> and </w:t>
      </w:r>
      <w:proofErr w:type="spellStart"/>
      <w:r>
        <w:t>concave_points_worst</w:t>
      </w:r>
      <w:proofErr w:type="spellEnd"/>
      <w:r>
        <w:t xml:space="preserve">.  The relational plot of these 2 features show that they may be used </w:t>
      </w:r>
      <w:proofErr w:type="spellStart"/>
      <w:r>
        <w:t>wit</w:t>
      </w:r>
      <w:proofErr w:type="spellEnd"/>
      <w:r>
        <w:t xml:space="preserve"> a single line discriminator for the malignancy test.</w:t>
      </w:r>
    </w:p>
    <w:p w14:paraId="6CCCBD85" w14:textId="54E92815" w:rsidR="00BD603B" w:rsidRDefault="00BD603B" w:rsidP="00457576">
      <w:pPr>
        <w:jc w:val="center"/>
      </w:pPr>
      <w:r>
        <w:rPr>
          <w:noProof/>
        </w:rPr>
        <w:lastRenderedPageBreak/>
        <w:drawing>
          <wp:inline distT="0" distB="0" distL="0" distR="0" wp14:anchorId="17C2D335" wp14:editId="172857CD">
            <wp:extent cx="2619375" cy="2147704"/>
            <wp:effectExtent l="0" t="0" r="0" b="5080"/>
            <wp:docPr id="26" name="Picture 26" descr="C:\Users\ej4175\AppData\Local\Microsoft\Windows\INetCache\Content.MSO\83C98B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j4175\AppData\Local\Microsoft\Windows\INetCache\Content.MSO\83C98B72.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59307" cy="2180445"/>
                    </a:xfrm>
                    <a:prstGeom prst="rect">
                      <a:avLst/>
                    </a:prstGeom>
                    <a:noFill/>
                    <a:ln>
                      <a:noFill/>
                    </a:ln>
                  </pic:spPr>
                </pic:pic>
              </a:graphicData>
            </a:graphic>
          </wp:inline>
        </w:drawing>
      </w:r>
    </w:p>
    <w:p w14:paraId="157594E0" w14:textId="0B93D70A" w:rsidR="00BD603B" w:rsidRDefault="00BD603B" w:rsidP="00BD603B">
      <w:pPr>
        <w:jc w:val="center"/>
      </w:pPr>
      <w:r>
        <w:t xml:space="preserve">Figure 11: Relational plot of diagnosis for </w:t>
      </w:r>
      <w:proofErr w:type="spellStart"/>
      <w:r>
        <w:t>radius_worst</w:t>
      </w:r>
      <w:proofErr w:type="spellEnd"/>
      <w:r>
        <w:t xml:space="preserve"> vs concave </w:t>
      </w:r>
      <w:proofErr w:type="spellStart"/>
      <w:r>
        <w:t>points_worst</w:t>
      </w:r>
      <w:proofErr w:type="spellEnd"/>
    </w:p>
    <w:p w14:paraId="2F72472A" w14:textId="0C9EABC8" w:rsidR="00BD603B" w:rsidRDefault="00BD603B" w:rsidP="00BD603B">
      <w:r>
        <w:t>Another interesting conclusion drawn from the results is that, for this project, the Deep Neural Network results from the best tuned model repeatedly produced better results compared to the best tuned AdaBoost model.  However, the DNN processing time was significantly larger than that required for the AdaBoost model.  This could be a consideration where a trade-off between processing time and accuracy needs to be made for the deployed solution.</w:t>
      </w:r>
    </w:p>
    <w:p w14:paraId="6E2ED59A" w14:textId="49BF7C23" w:rsidR="001E3DC4" w:rsidRDefault="001E3DC4" w:rsidP="001E3DC4">
      <w:pPr>
        <w:pStyle w:val="Heading2"/>
      </w:pPr>
      <w:r>
        <w:t>Reflection</w:t>
      </w:r>
    </w:p>
    <w:p w14:paraId="0F6A732A" w14:textId="77FFCBBF" w:rsidR="008F240F" w:rsidRDefault="00BD603B" w:rsidP="0032207F">
      <w:r>
        <w:t xml:space="preserve">This was a very interesting project to work on and I </w:t>
      </w:r>
      <w:r w:rsidR="00462A10">
        <w:t>learnt</w:t>
      </w:r>
      <w:r>
        <w:t xml:space="preserve"> a great deal about breast cancer and the machine learning algorithms we used for classification.  </w:t>
      </w:r>
      <w:r w:rsidR="009A6C33">
        <w:t xml:space="preserve">Building the process from data exploration to feature selection to building and comparing the models gave me a good view of the process end-to-end. </w:t>
      </w:r>
      <w:r w:rsidR="009C1C0F">
        <w:t xml:space="preserve">There were </w:t>
      </w:r>
      <w:r w:rsidR="008F240F">
        <w:t>several</w:t>
      </w:r>
      <w:r w:rsidR="009C1C0F">
        <w:t xml:space="preserve"> challenges</w:t>
      </w:r>
      <w:r w:rsidR="008F240F">
        <w:t xml:space="preserve"> in working with the data and trying to find the best fit models for the solution.  </w:t>
      </w:r>
    </w:p>
    <w:p w14:paraId="2FEA6B0C" w14:textId="1E0608B8" w:rsidR="008F240F" w:rsidRDefault="008F240F" w:rsidP="0032207F">
      <w:r>
        <w:t xml:space="preserve">One of the greatest challenges was in deciding on hyper-parameters for the 2 models.  For the </w:t>
      </w:r>
      <w:r w:rsidR="009A6C33">
        <w:t>DNN, I</w:t>
      </w:r>
      <w:r>
        <w:t xml:space="preserve"> had to research guidelines for selecting the number of hidden layers and the number of nodes per hidden layer.  Then selecting the batch size and number of epochs also appears to be rather arbitrary at first and you really need to get a feel for what seems to work well.  This appears to be more of an art rather than a science, but I was pleased with the results of the architecture and hyper-parameters I selected.</w:t>
      </w:r>
    </w:p>
    <w:p w14:paraId="520A1EC9" w14:textId="4BF8DACA" w:rsidR="001E3DC4" w:rsidRDefault="00BD603B" w:rsidP="0032207F">
      <w:r>
        <w:t xml:space="preserve">Feature selection seems to be key in fine-tuning the models to produce the best results.  </w:t>
      </w:r>
      <w:r w:rsidR="00462A10">
        <w:t xml:space="preserve">Initially I used the full feature set from the raw files </w:t>
      </w:r>
      <w:r w:rsidR="00C81E30">
        <w:t>and was not able to get as good results for either the AdaBoost or DNN models.</w:t>
      </w:r>
      <w:r w:rsidR="008F240F">
        <w:t xml:space="preserve">  I had a failed attempt in trying to reduce the feature set with the Low Variance Feature Selection method.  Using the Pearson’s Correlation Matrix was the best approach I found for this project.  I believe the final solution using the DNN can be a practical solution for this classification problem.</w:t>
      </w:r>
    </w:p>
    <w:p w14:paraId="24EE574B" w14:textId="3C481233" w:rsidR="008F240F" w:rsidRDefault="008F240F" w:rsidP="0032207F">
      <w:r>
        <w:t xml:space="preserve">Building insights into the most important features and how they relate to each other was </w:t>
      </w:r>
      <w:proofErr w:type="gramStart"/>
      <w:r>
        <w:t>really interesting</w:t>
      </w:r>
      <w:proofErr w:type="gramEnd"/>
      <w:r>
        <w:t xml:space="preserve"> for me.  </w:t>
      </w:r>
      <w:r w:rsidR="009A6C33">
        <w:t xml:space="preserve">For future research, it would be interesting to see if we could get better or worse classification by using only the top 3-5 features or possibly even 2-3 features.  Certainly, the </w:t>
      </w:r>
      <w:proofErr w:type="spellStart"/>
      <w:r w:rsidR="009A6C33">
        <w:t>radius_worst</w:t>
      </w:r>
      <w:proofErr w:type="spellEnd"/>
      <w:r w:rsidR="009A6C33">
        <w:t xml:space="preserve"> feature is a dominant feature for determining the malignancy of the breast mass.  Having this knowledge alone could be very useful for future diagnoses.</w:t>
      </w:r>
    </w:p>
    <w:p w14:paraId="1D8C3CCA" w14:textId="3735F644" w:rsidR="001E3DC4" w:rsidRDefault="001E3DC4" w:rsidP="001E3DC4">
      <w:pPr>
        <w:pStyle w:val="Heading2"/>
      </w:pPr>
      <w:r>
        <w:t>Improvement</w:t>
      </w:r>
    </w:p>
    <w:p w14:paraId="1910C11C" w14:textId="4846D279" w:rsidR="00707530" w:rsidRDefault="009A6C33" w:rsidP="0032207F">
      <w:r>
        <w:t xml:space="preserve">Based on my analysis, it appears that the feature set can be further reduced.  It may be possible to select anywhere from only 2 – 5 features to build a practical model without too much loss of accuracy.  </w:t>
      </w:r>
      <w:r w:rsidR="00C55483">
        <w:t xml:space="preserve">We could then </w:t>
      </w:r>
      <w:r w:rsidR="00C55483">
        <w:lastRenderedPageBreak/>
        <w:t xml:space="preserve">use a clustering algorithm like the k-means algorithm to draw conclusions from how these features are clustered.  </w:t>
      </w:r>
      <w:r>
        <w:t xml:space="preserve">This is one area that can be further researched.  </w:t>
      </w:r>
    </w:p>
    <w:p w14:paraId="2E063AF7" w14:textId="2F305692" w:rsidR="00707530" w:rsidRDefault="009A6C33" w:rsidP="0032207F">
      <w:r>
        <w:t>Also, for the DNN, it is possible to explore more hidden layers and/or a different number of nodes per hidden layer.  I was unable to improve the model by including dropout layers, but I feel it can be improved and made more robust by adding</w:t>
      </w:r>
      <w:r w:rsidR="00707530">
        <w:t xml:space="preserve"> dropout layers possibly in combination with adding one or more hidden layers.  It’s also possible that instead of 2 hidden layers of 16 nodes, perhaps making the second hidden layer 8 nodes could produce better results.  </w:t>
      </w:r>
      <w:proofErr w:type="gramStart"/>
      <w:r w:rsidR="00707530">
        <w:t>All of</w:t>
      </w:r>
      <w:proofErr w:type="gramEnd"/>
      <w:r w:rsidR="00707530">
        <w:t xml:space="preserve"> these options can only be explored through trial and error or using a combination of a DNN and another learning algorithm to optimize its architecture and hyper-parameters.  Some of these optimization techniques have already been discussed in other research papers </w:t>
      </w:r>
      <w:r w:rsidR="00707530" w:rsidRPr="00707530">
        <w:rPr>
          <w:vertAlign w:val="superscript"/>
        </w:rPr>
        <w:t>[5]</w:t>
      </w:r>
      <w:r w:rsidR="00707530">
        <w:rPr>
          <w:vertAlign w:val="superscript"/>
        </w:rPr>
        <w:t>[6]</w:t>
      </w:r>
      <w:r w:rsidR="00707530">
        <w:t>.</w:t>
      </w:r>
    </w:p>
    <w:p w14:paraId="6C75E8B1" w14:textId="1B962C36" w:rsidR="00707530" w:rsidRDefault="00707530" w:rsidP="0032207F">
      <w:r>
        <w:t>It would also be interesting if other patient features could be added to the feature set.</w:t>
      </w:r>
      <w:r w:rsidR="00C55483">
        <w:t xml:space="preserve"> It is possible that there are other bio indicators that can be added to the data set to improve the classification models.</w:t>
      </w:r>
    </w:p>
    <w:p w14:paraId="3D2BA3C2" w14:textId="00C551C5" w:rsidR="004B33F3" w:rsidRDefault="004B33F3" w:rsidP="00E83125">
      <w:pPr>
        <w:pStyle w:val="Heading2"/>
      </w:pPr>
      <w:r>
        <w:t>References</w:t>
      </w:r>
    </w:p>
    <w:p w14:paraId="4E362FD4" w14:textId="77777777" w:rsidR="004B33F3" w:rsidRDefault="004B33F3" w:rsidP="001F36CD">
      <w:pPr>
        <w:spacing w:after="0"/>
      </w:pPr>
      <w:r>
        <w:t xml:space="preserve"> [1]: </w:t>
      </w:r>
      <w:hyperlink r:id="rId39" w:history="1">
        <w:r w:rsidR="001F36CD" w:rsidRPr="00D66267">
          <w:rPr>
            <w:rStyle w:val="Hyperlink"/>
          </w:rPr>
          <w:t>https://www.breastcancer.org/symptoms/understand_bc/statistics</w:t>
        </w:r>
      </w:hyperlink>
      <w:r w:rsidR="001F36CD">
        <w:t xml:space="preserve">. </w:t>
      </w:r>
    </w:p>
    <w:p w14:paraId="0FD5B681" w14:textId="77777777" w:rsidR="004B33F3" w:rsidRDefault="004B33F3" w:rsidP="001F36CD">
      <w:pPr>
        <w:spacing w:after="0"/>
      </w:pPr>
      <w:r>
        <w:t xml:space="preserve"> [2]: W.N. Street, W.H. Wolberg and O.L*. Mangasarian. Nuclear feature extraction for breast tumor diagnosis. IS&amp;T/SPIE 1993 International Symposium on Electronic Imaging: Science and Technology, volume 1905, pages 861-870, San Jose, CA, 1993.</w:t>
      </w:r>
    </w:p>
    <w:p w14:paraId="14C72837" w14:textId="77777777" w:rsidR="004B33F3" w:rsidRDefault="004B33F3" w:rsidP="001F36CD">
      <w:pPr>
        <w:spacing w:after="0"/>
      </w:pPr>
      <w:r>
        <w:t xml:space="preserve"> [3]: W.H. Wolberg, W.N. Street, and O.L. Mangasarian. Machine learning techniques to diagnose breast cancer from fine-needle aspirates. Cancer Letters 77 (1994) 163-171.</w:t>
      </w:r>
    </w:p>
    <w:p w14:paraId="375E860C" w14:textId="77777777" w:rsidR="004B33F3" w:rsidRDefault="004B33F3" w:rsidP="001F36CD">
      <w:pPr>
        <w:spacing w:after="0"/>
      </w:pPr>
      <w:r>
        <w:t xml:space="preserve"> [4]: W.H. </w:t>
      </w:r>
      <w:proofErr w:type="spellStart"/>
      <w:r>
        <w:t>Wolberg</w:t>
      </w:r>
      <w:proofErr w:type="spellEnd"/>
      <w:r>
        <w:t xml:space="preserve">, W.N. Street, D.M. </w:t>
      </w:r>
      <w:proofErr w:type="spellStart"/>
      <w:r>
        <w:t>Heisey</w:t>
      </w:r>
      <w:proofErr w:type="spellEnd"/>
      <w:r>
        <w:t xml:space="preserve">, and O.L. </w:t>
      </w:r>
      <w:proofErr w:type="spellStart"/>
      <w:r>
        <w:t>Mangasarian</w:t>
      </w:r>
      <w:proofErr w:type="spellEnd"/>
      <w:r>
        <w:t>. Computerized breast cancer diagnosis and prognosis from fine needle aspirates. Archives of Surgery 1995;130:511-516.</w:t>
      </w:r>
    </w:p>
    <w:p w14:paraId="40493973" w14:textId="77777777" w:rsidR="004B33F3" w:rsidRDefault="004B33F3" w:rsidP="001F36CD">
      <w:pPr>
        <w:spacing w:after="0"/>
      </w:pPr>
      <w:r>
        <w:t xml:space="preserve"> [5]: </w:t>
      </w:r>
      <w:proofErr w:type="spellStart"/>
      <w:r>
        <w:t>Samanta</w:t>
      </w:r>
      <w:proofErr w:type="spellEnd"/>
      <w:r>
        <w:t xml:space="preserve">, B.*, </w:t>
      </w:r>
      <w:proofErr w:type="spellStart"/>
      <w:r>
        <w:t>Banopadhyay</w:t>
      </w:r>
      <w:proofErr w:type="spellEnd"/>
      <w:r>
        <w:t xml:space="preserve">, S.**, Ganguli, R.** &amp; Dutta, S. A comparative study of the performance of single neural network vs. Adaboost </w:t>
      </w:r>
      <w:proofErr w:type="gramStart"/>
      <w:r>
        <w:t>algorithm based</w:t>
      </w:r>
      <w:proofErr w:type="gramEnd"/>
      <w:r>
        <w:t xml:space="preserve"> combination of multiple neural networks for mineral resource estimation.  Journal of the Southern African Institute of Mining and Metallurgy, Volume 105, Number 4, 1 April 2005, pp. 237-246(10)</w:t>
      </w:r>
    </w:p>
    <w:p w14:paraId="542DC85E" w14:textId="77777777" w:rsidR="00855982" w:rsidRPr="00855982" w:rsidRDefault="004B33F3" w:rsidP="001F36CD">
      <w:pPr>
        <w:spacing w:after="0"/>
      </w:pPr>
      <w:r>
        <w:t xml:space="preserve"> [6]:  T. </w:t>
      </w:r>
      <w:proofErr w:type="spellStart"/>
      <w:r>
        <w:t>Windeatt</w:t>
      </w:r>
      <w:proofErr w:type="spellEnd"/>
      <w:r>
        <w:t xml:space="preserve">, </w:t>
      </w:r>
      <w:proofErr w:type="spellStart"/>
      <w:r>
        <w:t>R.Ghaderi</w:t>
      </w:r>
      <w:proofErr w:type="spellEnd"/>
      <w:r>
        <w:t>. AdaBoost and neural networks. ESANN'1999 proceedings - European Symposium on Artificial Neural Networks. Bruges (Belgium), 21-23 April 1999, D-Facto public., ISBN 2-600049-9-X, pp. 123-128</w:t>
      </w:r>
    </w:p>
    <w:sectPr w:rsidR="00855982" w:rsidRPr="00855982" w:rsidSect="00855982">
      <w:footerReference w:type="default" r:id="rId40"/>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311D50" w14:textId="77777777" w:rsidR="00FA7036" w:rsidRDefault="00FA7036" w:rsidP="00855982">
      <w:pPr>
        <w:spacing w:after="0" w:line="240" w:lineRule="auto"/>
      </w:pPr>
      <w:r>
        <w:separator/>
      </w:r>
    </w:p>
  </w:endnote>
  <w:endnote w:type="continuationSeparator" w:id="0">
    <w:p w14:paraId="5D7B3E57" w14:textId="77777777" w:rsidR="00FA7036" w:rsidRDefault="00FA7036"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095568A3" w14:textId="77777777" w:rsidR="005E2D02" w:rsidRDefault="005E2D02">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2489F4" w14:textId="77777777" w:rsidR="00FA7036" w:rsidRDefault="00FA7036" w:rsidP="00855982">
      <w:pPr>
        <w:spacing w:after="0" w:line="240" w:lineRule="auto"/>
      </w:pPr>
      <w:r>
        <w:separator/>
      </w:r>
    </w:p>
  </w:footnote>
  <w:footnote w:type="continuationSeparator" w:id="0">
    <w:p w14:paraId="61A96A1D" w14:textId="77777777" w:rsidR="00FA7036" w:rsidRDefault="00FA7036"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97D3E32"/>
    <w:multiLevelType w:val="hybridMultilevel"/>
    <w:tmpl w:val="AC32A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7374C97"/>
    <w:multiLevelType w:val="hybridMultilevel"/>
    <w:tmpl w:val="25CE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3FDB712C"/>
    <w:multiLevelType w:val="hybridMultilevel"/>
    <w:tmpl w:val="A620B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E8E6FEC"/>
    <w:multiLevelType w:val="hybridMultilevel"/>
    <w:tmpl w:val="C25CE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1F2449"/>
    <w:multiLevelType w:val="hybridMultilevel"/>
    <w:tmpl w:val="55C4C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50165C"/>
    <w:multiLevelType w:val="hybridMultilevel"/>
    <w:tmpl w:val="1C508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10"/>
  </w:num>
  <w:num w:numId="14">
    <w:abstractNumId w:val="20"/>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6"/>
  </w:num>
  <w:num w:numId="29">
    <w:abstractNumId w:val="18"/>
  </w:num>
  <w:num w:numId="30">
    <w:abstractNumId w:val="21"/>
  </w:num>
  <w:num w:numId="31">
    <w:abstractNumId w:val="19"/>
  </w:num>
  <w:num w:numId="32">
    <w:abstractNumId w:val="11"/>
  </w:num>
  <w:num w:numId="33">
    <w:abstractNumId w:val="23"/>
  </w:num>
  <w:num w:numId="34">
    <w:abstractNumId w:val="22"/>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3F3"/>
    <w:rsid w:val="00076B2B"/>
    <w:rsid w:val="000B23A8"/>
    <w:rsid w:val="000B4B6F"/>
    <w:rsid w:val="000B7397"/>
    <w:rsid w:val="001D4362"/>
    <w:rsid w:val="001E3DC4"/>
    <w:rsid w:val="001F36CD"/>
    <w:rsid w:val="00240A0E"/>
    <w:rsid w:val="002D3E68"/>
    <w:rsid w:val="002E2782"/>
    <w:rsid w:val="0032207F"/>
    <w:rsid w:val="0035335F"/>
    <w:rsid w:val="00365C8A"/>
    <w:rsid w:val="00423F4B"/>
    <w:rsid w:val="00435CDA"/>
    <w:rsid w:val="00454504"/>
    <w:rsid w:val="00457576"/>
    <w:rsid w:val="00462A10"/>
    <w:rsid w:val="004852C6"/>
    <w:rsid w:val="004A7740"/>
    <w:rsid w:val="004B33F3"/>
    <w:rsid w:val="004C1626"/>
    <w:rsid w:val="005220E1"/>
    <w:rsid w:val="00545168"/>
    <w:rsid w:val="00562968"/>
    <w:rsid w:val="00572D11"/>
    <w:rsid w:val="005E2D02"/>
    <w:rsid w:val="00632BDA"/>
    <w:rsid w:val="00640380"/>
    <w:rsid w:val="006A2AAC"/>
    <w:rsid w:val="006A68CA"/>
    <w:rsid w:val="00707530"/>
    <w:rsid w:val="00731C0D"/>
    <w:rsid w:val="007833A7"/>
    <w:rsid w:val="007868D0"/>
    <w:rsid w:val="007A469C"/>
    <w:rsid w:val="007F2315"/>
    <w:rsid w:val="00805760"/>
    <w:rsid w:val="00817A4F"/>
    <w:rsid w:val="00855982"/>
    <w:rsid w:val="008768A4"/>
    <w:rsid w:val="008B4FCB"/>
    <w:rsid w:val="008F240F"/>
    <w:rsid w:val="008F312E"/>
    <w:rsid w:val="00920C37"/>
    <w:rsid w:val="0095776F"/>
    <w:rsid w:val="0096562D"/>
    <w:rsid w:val="00970278"/>
    <w:rsid w:val="009A6C33"/>
    <w:rsid w:val="009C1C0F"/>
    <w:rsid w:val="009D2D39"/>
    <w:rsid w:val="00A10484"/>
    <w:rsid w:val="00A9622A"/>
    <w:rsid w:val="00AA1BF4"/>
    <w:rsid w:val="00B127D4"/>
    <w:rsid w:val="00B76417"/>
    <w:rsid w:val="00B80689"/>
    <w:rsid w:val="00BD456F"/>
    <w:rsid w:val="00BD603B"/>
    <w:rsid w:val="00C0648D"/>
    <w:rsid w:val="00C2424B"/>
    <w:rsid w:val="00C4369E"/>
    <w:rsid w:val="00C55483"/>
    <w:rsid w:val="00C81E30"/>
    <w:rsid w:val="00C85460"/>
    <w:rsid w:val="00CA2F7E"/>
    <w:rsid w:val="00CC5530"/>
    <w:rsid w:val="00CF7091"/>
    <w:rsid w:val="00D750A0"/>
    <w:rsid w:val="00DB52AD"/>
    <w:rsid w:val="00DC2A23"/>
    <w:rsid w:val="00DD1878"/>
    <w:rsid w:val="00DF034A"/>
    <w:rsid w:val="00E04C9D"/>
    <w:rsid w:val="00E532ED"/>
    <w:rsid w:val="00E83125"/>
    <w:rsid w:val="00E97F47"/>
    <w:rsid w:val="00FA4240"/>
    <w:rsid w:val="00FA7036"/>
    <w:rsid w:val="00FC687B"/>
    <w:rsid w:val="00FD262C"/>
    <w:rsid w:val="00FD7093"/>
    <w:rsid w:val="00FF09FB"/>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B03BD"/>
  <w15:chartTrackingRefBased/>
  <w15:docId w15:val="{D89C91C6-9E89-4A82-B951-B55B97138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5168"/>
    <w:rPr>
      <w:sz w:val="20"/>
    </w:rPr>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545168"/>
    <w:pPr>
      <w:ind w:left="720"/>
      <w:contextualSpacing/>
    </w:pPr>
  </w:style>
  <w:style w:type="character" w:styleId="UnresolvedMention">
    <w:name w:val="Unresolved Mention"/>
    <w:basedOn w:val="DefaultParagraphFont"/>
    <w:uiPriority w:val="99"/>
    <w:semiHidden/>
    <w:unhideWhenUsed/>
    <w:rsid w:val="00E83125"/>
    <w:rPr>
      <w:color w:val="605E5C"/>
      <w:shd w:val="clear" w:color="auto" w:fill="E1DFDD"/>
    </w:rPr>
  </w:style>
  <w:style w:type="table" w:styleId="TableGrid">
    <w:name w:val="Table Grid"/>
    <w:basedOn w:val="TableNormal"/>
    <w:uiPriority w:val="39"/>
    <w:rsid w:val="000B73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B739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Web1">
    <w:name w:val="Table Web 1"/>
    <w:basedOn w:val="TableNormal"/>
    <w:uiPriority w:val="99"/>
    <w:rsid w:val="000B739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PlainTable1">
    <w:name w:val="Plain Table 1"/>
    <w:basedOn w:val="TableNormal"/>
    <w:uiPriority w:val="41"/>
    <w:rsid w:val="000B739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9622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375325">
      <w:bodyDiv w:val="1"/>
      <w:marLeft w:val="0"/>
      <w:marRight w:val="0"/>
      <w:marTop w:val="0"/>
      <w:marBottom w:val="0"/>
      <w:divBdr>
        <w:top w:val="none" w:sz="0" w:space="0" w:color="auto"/>
        <w:left w:val="none" w:sz="0" w:space="0" w:color="auto"/>
        <w:bottom w:val="none" w:sz="0" w:space="0" w:color="auto"/>
        <w:right w:val="none" w:sz="0" w:space="0" w:color="auto"/>
      </w:divBdr>
    </w:div>
    <w:div w:id="428282163">
      <w:bodyDiv w:val="1"/>
      <w:marLeft w:val="0"/>
      <w:marRight w:val="0"/>
      <w:marTop w:val="0"/>
      <w:marBottom w:val="0"/>
      <w:divBdr>
        <w:top w:val="none" w:sz="0" w:space="0" w:color="auto"/>
        <w:left w:val="none" w:sz="0" w:space="0" w:color="auto"/>
        <w:bottom w:val="none" w:sz="0" w:space="0" w:color="auto"/>
        <w:right w:val="none" w:sz="0" w:space="0" w:color="auto"/>
      </w:divBdr>
    </w:div>
    <w:div w:id="433788318">
      <w:bodyDiv w:val="1"/>
      <w:marLeft w:val="0"/>
      <w:marRight w:val="0"/>
      <w:marTop w:val="0"/>
      <w:marBottom w:val="0"/>
      <w:divBdr>
        <w:top w:val="none" w:sz="0" w:space="0" w:color="auto"/>
        <w:left w:val="none" w:sz="0" w:space="0" w:color="auto"/>
        <w:bottom w:val="none" w:sz="0" w:space="0" w:color="auto"/>
        <w:right w:val="none" w:sz="0" w:space="0" w:color="auto"/>
      </w:divBdr>
    </w:div>
    <w:div w:id="691027478">
      <w:bodyDiv w:val="1"/>
      <w:marLeft w:val="0"/>
      <w:marRight w:val="0"/>
      <w:marTop w:val="0"/>
      <w:marBottom w:val="0"/>
      <w:divBdr>
        <w:top w:val="none" w:sz="0" w:space="0" w:color="auto"/>
        <w:left w:val="none" w:sz="0" w:space="0" w:color="auto"/>
        <w:bottom w:val="none" w:sz="0" w:space="0" w:color="auto"/>
        <w:right w:val="none" w:sz="0" w:space="0" w:color="auto"/>
      </w:divBdr>
    </w:div>
    <w:div w:id="1072196900">
      <w:bodyDiv w:val="1"/>
      <w:marLeft w:val="0"/>
      <w:marRight w:val="0"/>
      <w:marTop w:val="0"/>
      <w:marBottom w:val="0"/>
      <w:divBdr>
        <w:top w:val="none" w:sz="0" w:space="0" w:color="auto"/>
        <w:left w:val="none" w:sz="0" w:space="0" w:color="auto"/>
        <w:bottom w:val="none" w:sz="0" w:space="0" w:color="auto"/>
        <w:right w:val="none" w:sz="0" w:space="0" w:color="auto"/>
      </w:divBdr>
    </w:div>
    <w:div w:id="1289386838">
      <w:bodyDiv w:val="1"/>
      <w:marLeft w:val="0"/>
      <w:marRight w:val="0"/>
      <w:marTop w:val="0"/>
      <w:marBottom w:val="0"/>
      <w:divBdr>
        <w:top w:val="none" w:sz="0" w:space="0" w:color="auto"/>
        <w:left w:val="none" w:sz="0" w:space="0" w:color="auto"/>
        <w:bottom w:val="none" w:sz="0" w:space="0" w:color="auto"/>
        <w:right w:val="none" w:sz="0" w:space="0" w:color="auto"/>
      </w:divBdr>
    </w:div>
    <w:div w:id="1674263640">
      <w:bodyDiv w:val="1"/>
      <w:marLeft w:val="0"/>
      <w:marRight w:val="0"/>
      <w:marTop w:val="0"/>
      <w:marBottom w:val="0"/>
      <w:divBdr>
        <w:top w:val="none" w:sz="0" w:space="0" w:color="auto"/>
        <w:left w:val="none" w:sz="0" w:space="0" w:color="auto"/>
        <w:bottom w:val="none" w:sz="0" w:space="0" w:color="auto"/>
        <w:right w:val="none" w:sz="0" w:space="0" w:color="auto"/>
      </w:divBdr>
    </w:div>
    <w:div w:id="1722169713">
      <w:bodyDiv w:val="1"/>
      <w:marLeft w:val="0"/>
      <w:marRight w:val="0"/>
      <w:marTop w:val="0"/>
      <w:marBottom w:val="0"/>
      <w:divBdr>
        <w:top w:val="none" w:sz="0" w:space="0" w:color="auto"/>
        <w:left w:val="none" w:sz="0" w:space="0" w:color="auto"/>
        <w:bottom w:val="none" w:sz="0" w:space="0" w:color="auto"/>
        <w:right w:val="none" w:sz="0" w:space="0" w:color="auto"/>
      </w:divBdr>
    </w:div>
    <w:div w:id="206591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ftp://ftp.cs.wisc.edu/math-prog/cpo-dataset/machine-learn/cancer/"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hyperlink" Target="https://www.breastcancer.org/symptoms/understand_bc/statistics"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microsoft.com/office/2007/relationships/diagramDrawing" Target="diagrams/drawing1.xml"/><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archive.ics.uci.edu/ml/datasets/Breast+Cancer+Wisconsin+%28Diagnostic%29"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diagramColors" Target="diagrams/colors1.xml"/><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kaggle.com/uciml/breast-cancer-wisconsin-data" TargetMode="External"/><Relationship Id="rId24" Type="http://schemas.openxmlformats.org/officeDocument/2006/relationships/image" Target="media/image12.png"/><Relationship Id="rId32" Type="http://schemas.openxmlformats.org/officeDocument/2006/relationships/diagramQuickStyle" Target="diagrams/quickStyle1.xml"/><Relationship Id="rId37" Type="http://schemas.openxmlformats.org/officeDocument/2006/relationships/image" Target="media/image20.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9.png"/><Relationship Id="rId10" Type="http://schemas.openxmlformats.org/officeDocument/2006/relationships/image" Target="media/image1.gif"/><Relationship Id="rId19" Type="http://schemas.openxmlformats.org/officeDocument/2006/relationships/image" Target="media/image7.png"/><Relationship Id="rId31" Type="http://schemas.openxmlformats.org/officeDocument/2006/relationships/diagramLayout" Target="diagrams/layout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diagramData" Target="diagrams/data1.xml"/><Relationship Id="rId35"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j4175\AppData\Roaming\Microsoft\Templates\Report%20design%20(blank).dotx"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FD95F6-1D51-4218-B87F-161FEFBF0078}" type="doc">
      <dgm:prSet loTypeId="urn:microsoft.com/office/officeart/2005/8/layout/process1" loCatId="process" qsTypeId="urn:microsoft.com/office/officeart/2005/8/quickstyle/simple5" qsCatId="simple" csTypeId="urn:microsoft.com/office/officeart/2005/8/colors/accent0_1" csCatId="mainScheme" phldr="1"/>
      <dgm:spPr/>
      <dgm:t>
        <a:bodyPr/>
        <a:lstStyle/>
        <a:p>
          <a:endParaRPr lang="en-US"/>
        </a:p>
      </dgm:t>
    </dgm:pt>
    <dgm:pt modelId="{71855E56-EC62-45FA-8E93-AF5C0A191BBC}">
      <dgm:prSet phldrT="[Text]"/>
      <dgm:spPr/>
      <dgm:t>
        <a:bodyPr/>
        <a:lstStyle/>
        <a:p>
          <a:r>
            <a:rPr lang="en-US"/>
            <a:t>Data Validation and Exploration</a:t>
          </a:r>
        </a:p>
      </dgm:t>
    </dgm:pt>
    <dgm:pt modelId="{0C7AF8C2-81B9-469F-9AB0-30BC51031613}" type="parTrans" cxnId="{C9134865-8538-4E80-B3CC-90B3F3234CB9}">
      <dgm:prSet/>
      <dgm:spPr/>
      <dgm:t>
        <a:bodyPr/>
        <a:lstStyle/>
        <a:p>
          <a:endParaRPr lang="en-US"/>
        </a:p>
      </dgm:t>
    </dgm:pt>
    <dgm:pt modelId="{78EA37E7-E1AA-46BE-B3C5-E26662307372}" type="sibTrans" cxnId="{C9134865-8538-4E80-B3CC-90B3F3234CB9}">
      <dgm:prSet/>
      <dgm:spPr/>
      <dgm:t>
        <a:bodyPr/>
        <a:lstStyle/>
        <a:p>
          <a:endParaRPr lang="en-US"/>
        </a:p>
      </dgm:t>
    </dgm:pt>
    <dgm:pt modelId="{3DCB6633-A783-4C58-A035-726D2108215D}">
      <dgm:prSet phldrT="[Text]"/>
      <dgm:spPr/>
      <dgm:t>
        <a:bodyPr/>
        <a:lstStyle/>
        <a:p>
          <a:r>
            <a:rPr lang="en-US"/>
            <a:t>Feature Selection and Normalization</a:t>
          </a:r>
        </a:p>
      </dgm:t>
    </dgm:pt>
    <dgm:pt modelId="{BE0790F1-451F-409D-8DEC-708BF2204103}" type="parTrans" cxnId="{F83D37ED-5096-407B-ABBE-3100D661B211}">
      <dgm:prSet/>
      <dgm:spPr/>
      <dgm:t>
        <a:bodyPr/>
        <a:lstStyle/>
        <a:p>
          <a:endParaRPr lang="en-US"/>
        </a:p>
      </dgm:t>
    </dgm:pt>
    <dgm:pt modelId="{656D9AAE-CE15-425B-B25B-76055DB5D65D}" type="sibTrans" cxnId="{F83D37ED-5096-407B-ABBE-3100D661B211}">
      <dgm:prSet/>
      <dgm:spPr/>
      <dgm:t>
        <a:bodyPr/>
        <a:lstStyle/>
        <a:p>
          <a:endParaRPr lang="en-US"/>
        </a:p>
      </dgm:t>
    </dgm:pt>
    <dgm:pt modelId="{274002AA-AB3A-44A8-BD06-BFA5D9843BD9}">
      <dgm:prSet phldrT="[Text]"/>
      <dgm:spPr/>
      <dgm:t>
        <a:bodyPr/>
        <a:lstStyle/>
        <a:p>
          <a:r>
            <a:rPr lang="en-US"/>
            <a:t>Split Data into Training and Test Sets</a:t>
          </a:r>
        </a:p>
      </dgm:t>
    </dgm:pt>
    <dgm:pt modelId="{7F2A6569-073B-4BD7-8929-215E634F9F7B}" type="parTrans" cxnId="{E9BB89AD-CBC8-472C-94A6-EC42FA178A09}">
      <dgm:prSet/>
      <dgm:spPr/>
      <dgm:t>
        <a:bodyPr/>
        <a:lstStyle/>
        <a:p>
          <a:endParaRPr lang="en-US"/>
        </a:p>
      </dgm:t>
    </dgm:pt>
    <dgm:pt modelId="{EEBB71AA-C118-4EF2-8FDD-5D27F7F2D956}" type="sibTrans" cxnId="{E9BB89AD-CBC8-472C-94A6-EC42FA178A09}">
      <dgm:prSet/>
      <dgm:spPr/>
      <dgm:t>
        <a:bodyPr/>
        <a:lstStyle/>
        <a:p>
          <a:endParaRPr lang="en-US"/>
        </a:p>
      </dgm:t>
    </dgm:pt>
    <dgm:pt modelId="{855375D9-04E4-46F3-A912-0EC684301015}">
      <dgm:prSet phldrT="[Text]"/>
      <dgm:spPr/>
      <dgm:t>
        <a:bodyPr/>
        <a:lstStyle/>
        <a:p>
          <a:r>
            <a:rPr lang="en-US"/>
            <a:t>Build the Benchmark AdaBoost Model</a:t>
          </a:r>
        </a:p>
      </dgm:t>
    </dgm:pt>
    <dgm:pt modelId="{F4CB3390-68D2-424D-BB1F-642EA4F97460}" type="parTrans" cxnId="{1BFF4EB8-1A46-4C32-887C-EBD305ED8864}">
      <dgm:prSet/>
      <dgm:spPr/>
      <dgm:t>
        <a:bodyPr/>
        <a:lstStyle/>
        <a:p>
          <a:endParaRPr lang="en-US"/>
        </a:p>
      </dgm:t>
    </dgm:pt>
    <dgm:pt modelId="{C497FFC1-B76D-4E47-AA4E-96F9266E41DB}" type="sibTrans" cxnId="{1BFF4EB8-1A46-4C32-887C-EBD305ED8864}">
      <dgm:prSet/>
      <dgm:spPr/>
      <dgm:t>
        <a:bodyPr/>
        <a:lstStyle/>
        <a:p>
          <a:endParaRPr lang="en-US"/>
        </a:p>
      </dgm:t>
    </dgm:pt>
    <dgm:pt modelId="{1A3A5FD6-D157-43DB-ADD9-1ADADBE706EE}">
      <dgm:prSet phldrT="[Text]"/>
      <dgm:spPr/>
      <dgm:t>
        <a:bodyPr/>
        <a:lstStyle/>
        <a:p>
          <a:r>
            <a:rPr lang="en-US"/>
            <a:t>Build the DNN Model</a:t>
          </a:r>
        </a:p>
      </dgm:t>
    </dgm:pt>
    <dgm:pt modelId="{FF9D83F0-E795-4036-B5B2-DA51E2FC397F}" type="parTrans" cxnId="{CE5B0701-B656-466B-A828-0DE9668A0561}">
      <dgm:prSet/>
      <dgm:spPr/>
      <dgm:t>
        <a:bodyPr/>
        <a:lstStyle/>
        <a:p>
          <a:endParaRPr lang="en-US"/>
        </a:p>
      </dgm:t>
    </dgm:pt>
    <dgm:pt modelId="{29BFFE5C-7CBE-46C2-93AF-AE88B33AC37F}" type="sibTrans" cxnId="{CE5B0701-B656-466B-A828-0DE9668A0561}">
      <dgm:prSet/>
      <dgm:spPr/>
      <dgm:t>
        <a:bodyPr/>
        <a:lstStyle/>
        <a:p>
          <a:endParaRPr lang="en-US"/>
        </a:p>
      </dgm:t>
    </dgm:pt>
    <dgm:pt modelId="{D69B1836-B5EC-4CDE-9939-CD2E4A449301}">
      <dgm:prSet phldrT="[Text]"/>
      <dgm:spPr/>
      <dgm:t>
        <a:bodyPr/>
        <a:lstStyle/>
        <a:p>
          <a:r>
            <a:rPr lang="en-US"/>
            <a:t>Refine the AdaBoost Model</a:t>
          </a:r>
        </a:p>
      </dgm:t>
    </dgm:pt>
    <dgm:pt modelId="{C84C921F-51C4-4163-B2E5-EE7E1A648A02}" type="parTrans" cxnId="{1777A8D0-EF31-4607-9275-3B7C2C26AEFC}">
      <dgm:prSet/>
      <dgm:spPr/>
      <dgm:t>
        <a:bodyPr/>
        <a:lstStyle/>
        <a:p>
          <a:endParaRPr lang="en-US"/>
        </a:p>
      </dgm:t>
    </dgm:pt>
    <dgm:pt modelId="{E28C88DD-7E81-428E-8BDD-AB9B67318783}" type="sibTrans" cxnId="{1777A8D0-EF31-4607-9275-3B7C2C26AEFC}">
      <dgm:prSet/>
      <dgm:spPr/>
      <dgm:t>
        <a:bodyPr/>
        <a:lstStyle/>
        <a:p>
          <a:endParaRPr lang="en-US"/>
        </a:p>
      </dgm:t>
    </dgm:pt>
    <dgm:pt modelId="{60376686-E359-497D-8C49-01B2CF1BD820}">
      <dgm:prSet phldrT="[Text]"/>
      <dgm:spPr/>
      <dgm:t>
        <a:bodyPr/>
        <a:lstStyle/>
        <a:p>
          <a:r>
            <a:rPr lang="en-US"/>
            <a:t>Refine the DNN Model</a:t>
          </a:r>
        </a:p>
      </dgm:t>
    </dgm:pt>
    <dgm:pt modelId="{D8EF7BE5-71D2-4B00-A694-3753F18DAA7B}" type="parTrans" cxnId="{E0E388B5-13FD-47B9-A814-7D476C672C96}">
      <dgm:prSet/>
      <dgm:spPr/>
      <dgm:t>
        <a:bodyPr/>
        <a:lstStyle/>
        <a:p>
          <a:endParaRPr lang="en-US"/>
        </a:p>
      </dgm:t>
    </dgm:pt>
    <dgm:pt modelId="{55F19727-9F23-4DFC-99E9-830D1B4FA2B3}" type="sibTrans" cxnId="{E0E388B5-13FD-47B9-A814-7D476C672C96}">
      <dgm:prSet/>
      <dgm:spPr/>
      <dgm:t>
        <a:bodyPr/>
        <a:lstStyle/>
        <a:p>
          <a:endParaRPr lang="en-US"/>
        </a:p>
      </dgm:t>
    </dgm:pt>
    <dgm:pt modelId="{2CF4007C-80A1-4D7F-BE0A-02B31DC2CADF}">
      <dgm:prSet phldrT="[Text]"/>
      <dgm:spPr/>
      <dgm:t>
        <a:bodyPr/>
        <a:lstStyle/>
        <a:p>
          <a:r>
            <a:rPr lang="en-US"/>
            <a:t>Compare Evaluation Metrics</a:t>
          </a:r>
        </a:p>
      </dgm:t>
    </dgm:pt>
    <dgm:pt modelId="{73A91F6D-612C-4F8F-8621-ED03BD9B55EC}" type="parTrans" cxnId="{AEA22380-88F8-42D6-B51C-B84B8958B162}">
      <dgm:prSet/>
      <dgm:spPr/>
      <dgm:t>
        <a:bodyPr/>
        <a:lstStyle/>
        <a:p>
          <a:endParaRPr lang="en-US"/>
        </a:p>
      </dgm:t>
    </dgm:pt>
    <dgm:pt modelId="{24185471-2628-43DF-B38F-783C06F3433B}" type="sibTrans" cxnId="{AEA22380-88F8-42D6-B51C-B84B8958B162}">
      <dgm:prSet/>
      <dgm:spPr/>
      <dgm:t>
        <a:bodyPr/>
        <a:lstStyle/>
        <a:p>
          <a:endParaRPr lang="en-US"/>
        </a:p>
      </dgm:t>
    </dgm:pt>
    <dgm:pt modelId="{3F7C11E0-5D04-45E8-96A9-F8EBF9856B97}" type="pres">
      <dgm:prSet presAssocID="{72FD95F6-1D51-4218-B87F-161FEFBF0078}" presName="Name0" presStyleCnt="0">
        <dgm:presLayoutVars>
          <dgm:dir/>
          <dgm:resizeHandles val="exact"/>
        </dgm:presLayoutVars>
      </dgm:prSet>
      <dgm:spPr/>
    </dgm:pt>
    <dgm:pt modelId="{F0A1F10C-AFBB-4C1E-904B-F5DE46FC4BFC}" type="pres">
      <dgm:prSet presAssocID="{71855E56-EC62-45FA-8E93-AF5C0A191BBC}" presName="node" presStyleLbl="node1" presStyleIdx="0" presStyleCnt="8">
        <dgm:presLayoutVars>
          <dgm:bulletEnabled val="1"/>
        </dgm:presLayoutVars>
      </dgm:prSet>
      <dgm:spPr/>
    </dgm:pt>
    <dgm:pt modelId="{DE496A08-58D8-41DC-897B-10BBBD9607FE}" type="pres">
      <dgm:prSet presAssocID="{78EA37E7-E1AA-46BE-B3C5-E26662307372}" presName="sibTrans" presStyleLbl="sibTrans2D1" presStyleIdx="0" presStyleCnt="7"/>
      <dgm:spPr/>
    </dgm:pt>
    <dgm:pt modelId="{DD823DF0-ED2F-46B3-8D51-8D7DDEA75144}" type="pres">
      <dgm:prSet presAssocID="{78EA37E7-E1AA-46BE-B3C5-E26662307372}" presName="connectorText" presStyleLbl="sibTrans2D1" presStyleIdx="0" presStyleCnt="7"/>
      <dgm:spPr/>
    </dgm:pt>
    <dgm:pt modelId="{355797BA-9DDC-4688-9CF5-3C0BDFEA407C}" type="pres">
      <dgm:prSet presAssocID="{3DCB6633-A783-4C58-A035-726D2108215D}" presName="node" presStyleLbl="node1" presStyleIdx="1" presStyleCnt="8">
        <dgm:presLayoutVars>
          <dgm:bulletEnabled val="1"/>
        </dgm:presLayoutVars>
      </dgm:prSet>
      <dgm:spPr/>
    </dgm:pt>
    <dgm:pt modelId="{78FD182E-C54C-4B71-BA65-A2159B4067A6}" type="pres">
      <dgm:prSet presAssocID="{656D9AAE-CE15-425B-B25B-76055DB5D65D}" presName="sibTrans" presStyleLbl="sibTrans2D1" presStyleIdx="1" presStyleCnt="7"/>
      <dgm:spPr/>
    </dgm:pt>
    <dgm:pt modelId="{10FA55FD-9C4D-4D29-A8D0-3D50250C8D53}" type="pres">
      <dgm:prSet presAssocID="{656D9AAE-CE15-425B-B25B-76055DB5D65D}" presName="connectorText" presStyleLbl="sibTrans2D1" presStyleIdx="1" presStyleCnt="7"/>
      <dgm:spPr/>
    </dgm:pt>
    <dgm:pt modelId="{E4A826AA-84EC-4278-AA70-BC186D799E7E}" type="pres">
      <dgm:prSet presAssocID="{274002AA-AB3A-44A8-BD06-BFA5D9843BD9}" presName="node" presStyleLbl="node1" presStyleIdx="2" presStyleCnt="8">
        <dgm:presLayoutVars>
          <dgm:bulletEnabled val="1"/>
        </dgm:presLayoutVars>
      </dgm:prSet>
      <dgm:spPr/>
    </dgm:pt>
    <dgm:pt modelId="{B915DD23-79D5-4A7F-B9DC-40B855F0502C}" type="pres">
      <dgm:prSet presAssocID="{EEBB71AA-C118-4EF2-8FDD-5D27F7F2D956}" presName="sibTrans" presStyleLbl="sibTrans2D1" presStyleIdx="2" presStyleCnt="7"/>
      <dgm:spPr/>
    </dgm:pt>
    <dgm:pt modelId="{7069DF6D-0F20-4F67-8289-DF2FDCC47DFB}" type="pres">
      <dgm:prSet presAssocID="{EEBB71AA-C118-4EF2-8FDD-5D27F7F2D956}" presName="connectorText" presStyleLbl="sibTrans2D1" presStyleIdx="2" presStyleCnt="7"/>
      <dgm:spPr/>
    </dgm:pt>
    <dgm:pt modelId="{26202511-A67B-49E3-81B2-3344A70CB5AB}" type="pres">
      <dgm:prSet presAssocID="{855375D9-04E4-46F3-A912-0EC684301015}" presName="node" presStyleLbl="node1" presStyleIdx="3" presStyleCnt="8">
        <dgm:presLayoutVars>
          <dgm:bulletEnabled val="1"/>
        </dgm:presLayoutVars>
      </dgm:prSet>
      <dgm:spPr/>
    </dgm:pt>
    <dgm:pt modelId="{A7578D6F-2389-4887-AC31-90DF39CDDFCD}" type="pres">
      <dgm:prSet presAssocID="{C497FFC1-B76D-4E47-AA4E-96F9266E41DB}" presName="sibTrans" presStyleLbl="sibTrans2D1" presStyleIdx="3" presStyleCnt="7"/>
      <dgm:spPr/>
    </dgm:pt>
    <dgm:pt modelId="{299883B5-FC00-466A-A256-697FE212E745}" type="pres">
      <dgm:prSet presAssocID="{C497FFC1-B76D-4E47-AA4E-96F9266E41DB}" presName="connectorText" presStyleLbl="sibTrans2D1" presStyleIdx="3" presStyleCnt="7"/>
      <dgm:spPr/>
    </dgm:pt>
    <dgm:pt modelId="{801E224E-9806-4AB5-AC1D-2AA9C1325E87}" type="pres">
      <dgm:prSet presAssocID="{D69B1836-B5EC-4CDE-9939-CD2E4A449301}" presName="node" presStyleLbl="node1" presStyleIdx="4" presStyleCnt="8">
        <dgm:presLayoutVars>
          <dgm:bulletEnabled val="1"/>
        </dgm:presLayoutVars>
      </dgm:prSet>
      <dgm:spPr/>
    </dgm:pt>
    <dgm:pt modelId="{DF910A3E-47AE-4F43-ABBF-758987BEA135}" type="pres">
      <dgm:prSet presAssocID="{E28C88DD-7E81-428E-8BDD-AB9B67318783}" presName="sibTrans" presStyleLbl="sibTrans2D1" presStyleIdx="4" presStyleCnt="7"/>
      <dgm:spPr/>
    </dgm:pt>
    <dgm:pt modelId="{ABD45391-15F6-4EC6-A203-86B2D8C4146B}" type="pres">
      <dgm:prSet presAssocID="{E28C88DD-7E81-428E-8BDD-AB9B67318783}" presName="connectorText" presStyleLbl="sibTrans2D1" presStyleIdx="4" presStyleCnt="7"/>
      <dgm:spPr/>
    </dgm:pt>
    <dgm:pt modelId="{577821EE-79FD-4CE1-B126-416CE88C13A9}" type="pres">
      <dgm:prSet presAssocID="{1A3A5FD6-D157-43DB-ADD9-1ADADBE706EE}" presName="node" presStyleLbl="node1" presStyleIdx="5" presStyleCnt="8">
        <dgm:presLayoutVars>
          <dgm:bulletEnabled val="1"/>
        </dgm:presLayoutVars>
      </dgm:prSet>
      <dgm:spPr/>
    </dgm:pt>
    <dgm:pt modelId="{F1B146E4-0B3E-4CEC-9AD7-6217D9164CFF}" type="pres">
      <dgm:prSet presAssocID="{29BFFE5C-7CBE-46C2-93AF-AE88B33AC37F}" presName="sibTrans" presStyleLbl="sibTrans2D1" presStyleIdx="5" presStyleCnt="7"/>
      <dgm:spPr/>
    </dgm:pt>
    <dgm:pt modelId="{B1D261BB-1CD1-4C43-96E4-0B1B5E934A3C}" type="pres">
      <dgm:prSet presAssocID="{29BFFE5C-7CBE-46C2-93AF-AE88B33AC37F}" presName="connectorText" presStyleLbl="sibTrans2D1" presStyleIdx="5" presStyleCnt="7"/>
      <dgm:spPr/>
    </dgm:pt>
    <dgm:pt modelId="{ABEAEF2D-7251-4392-8CC2-60A1FA3EA2F0}" type="pres">
      <dgm:prSet presAssocID="{60376686-E359-497D-8C49-01B2CF1BD820}" presName="node" presStyleLbl="node1" presStyleIdx="6" presStyleCnt="8">
        <dgm:presLayoutVars>
          <dgm:bulletEnabled val="1"/>
        </dgm:presLayoutVars>
      </dgm:prSet>
      <dgm:spPr/>
    </dgm:pt>
    <dgm:pt modelId="{56D4ABB9-FD9F-4872-9FE2-BFE63BB0FC1D}" type="pres">
      <dgm:prSet presAssocID="{55F19727-9F23-4DFC-99E9-830D1B4FA2B3}" presName="sibTrans" presStyleLbl="sibTrans2D1" presStyleIdx="6" presStyleCnt="7"/>
      <dgm:spPr/>
    </dgm:pt>
    <dgm:pt modelId="{B988530D-61A1-4D8A-8653-3CEF59028289}" type="pres">
      <dgm:prSet presAssocID="{55F19727-9F23-4DFC-99E9-830D1B4FA2B3}" presName="connectorText" presStyleLbl="sibTrans2D1" presStyleIdx="6" presStyleCnt="7"/>
      <dgm:spPr/>
    </dgm:pt>
    <dgm:pt modelId="{BDC6A020-04E0-4F8E-B0D5-FCE1C10A6961}" type="pres">
      <dgm:prSet presAssocID="{2CF4007C-80A1-4D7F-BE0A-02B31DC2CADF}" presName="node" presStyleLbl="node1" presStyleIdx="7" presStyleCnt="8">
        <dgm:presLayoutVars>
          <dgm:bulletEnabled val="1"/>
        </dgm:presLayoutVars>
      </dgm:prSet>
      <dgm:spPr/>
    </dgm:pt>
  </dgm:ptLst>
  <dgm:cxnLst>
    <dgm:cxn modelId="{CE5B0701-B656-466B-A828-0DE9668A0561}" srcId="{72FD95F6-1D51-4218-B87F-161FEFBF0078}" destId="{1A3A5FD6-D157-43DB-ADD9-1ADADBE706EE}" srcOrd="5" destOrd="0" parTransId="{FF9D83F0-E795-4036-B5B2-DA51E2FC397F}" sibTransId="{29BFFE5C-7CBE-46C2-93AF-AE88B33AC37F}"/>
    <dgm:cxn modelId="{11EB7B03-AC76-4428-A4DD-BDB5B1110FA7}" type="presOf" srcId="{29BFFE5C-7CBE-46C2-93AF-AE88B33AC37F}" destId="{F1B146E4-0B3E-4CEC-9AD7-6217D9164CFF}" srcOrd="0" destOrd="0" presId="urn:microsoft.com/office/officeart/2005/8/layout/process1"/>
    <dgm:cxn modelId="{47F0790A-DB28-48DE-8843-97AF30F3D976}" type="presOf" srcId="{855375D9-04E4-46F3-A912-0EC684301015}" destId="{26202511-A67B-49E3-81B2-3344A70CB5AB}" srcOrd="0" destOrd="0" presId="urn:microsoft.com/office/officeart/2005/8/layout/process1"/>
    <dgm:cxn modelId="{C9134865-8538-4E80-B3CC-90B3F3234CB9}" srcId="{72FD95F6-1D51-4218-B87F-161FEFBF0078}" destId="{71855E56-EC62-45FA-8E93-AF5C0A191BBC}" srcOrd="0" destOrd="0" parTransId="{0C7AF8C2-81B9-469F-9AB0-30BC51031613}" sibTransId="{78EA37E7-E1AA-46BE-B3C5-E26662307372}"/>
    <dgm:cxn modelId="{F8951955-66F6-43CF-BAFC-7042E1F611D3}" type="presOf" srcId="{EEBB71AA-C118-4EF2-8FDD-5D27F7F2D956}" destId="{B915DD23-79D5-4A7F-B9DC-40B855F0502C}" srcOrd="0" destOrd="0" presId="urn:microsoft.com/office/officeart/2005/8/layout/process1"/>
    <dgm:cxn modelId="{4B9E2776-17BF-45D3-B0A1-D006287BB832}" type="presOf" srcId="{3DCB6633-A783-4C58-A035-726D2108215D}" destId="{355797BA-9DDC-4688-9CF5-3C0BDFEA407C}" srcOrd="0" destOrd="0" presId="urn:microsoft.com/office/officeart/2005/8/layout/process1"/>
    <dgm:cxn modelId="{D0EE1377-E3A1-45F1-B9DF-E11C5EFA285F}" type="presOf" srcId="{55F19727-9F23-4DFC-99E9-830D1B4FA2B3}" destId="{B988530D-61A1-4D8A-8653-3CEF59028289}" srcOrd="1" destOrd="0" presId="urn:microsoft.com/office/officeart/2005/8/layout/process1"/>
    <dgm:cxn modelId="{A5B47458-C800-4CC4-9F57-00967313D140}" type="presOf" srcId="{72FD95F6-1D51-4218-B87F-161FEFBF0078}" destId="{3F7C11E0-5D04-45E8-96A9-F8EBF9856B97}" srcOrd="0" destOrd="0" presId="urn:microsoft.com/office/officeart/2005/8/layout/process1"/>
    <dgm:cxn modelId="{90ECF47E-AADB-445F-BB69-7CAF4F8F68B4}" type="presOf" srcId="{78EA37E7-E1AA-46BE-B3C5-E26662307372}" destId="{DE496A08-58D8-41DC-897B-10BBBD9607FE}" srcOrd="0" destOrd="0" presId="urn:microsoft.com/office/officeart/2005/8/layout/process1"/>
    <dgm:cxn modelId="{0CB8FB7F-F04A-453F-8332-60742B962D59}" type="presOf" srcId="{E28C88DD-7E81-428E-8BDD-AB9B67318783}" destId="{DF910A3E-47AE-4F43-ABBF-758987BEA135}" srcOrd="0" destOrd="0" presId="urn:microsoft.com/office/officeart/2005/8/layout/process1"/>
    <dgm:cxn modelId="{AEA22380-88F8-42D6-B51C-B84B8958B162}" srcId="{72FD95F6-1D51-4218-B87F-161FEFBF0078}" destId="{2CF4007C-80A1-4D7F-BE0A-02B31DC2CADF}" srcOrd="7" destOrd="0" parTransId="{73A91F6D-612C-4F8F-8621-ED03BD9B55EC}" sibTransId="{24185471-2628-43DF-B38F-783C06F3433B}"/>
    <dgm:cxn modelId="{7979D881-33D5-493D-91E0-E735D288C765}" type="presOf" srcId="{656D9AAE-CE15-425B-B25B-76055DB5D65D}" destId="{78FD182E-C54C-4B71-BA65-A2159B4067A6}" srcOrd="0" destOrd="0" presId="urn:microsoft.com/office/officeart/2005/8/layout/process1"/>
    <dgm:cxn modelId="{346FEF85-CB4B-4597-8188-792E1863427E}" type="presOf" srcId="{71855E56-EC62-45FA-8E93-AF5C0A191BBC}" destId="{F0A1F10C-AFBB-4C1E-904B-F5DE46FC4BFC}" srcOrd="0" destOrd="0" presId="urn:microsoft.com/office/officeart/2005/8/layout/process1"/>
    <dgm:cxn modelId="{97D80E96-1777-4B14-A641-0F636B038FDE}" type="presOf" srcId="{274002AA-AB3A-44A8-BD06-BFA5D9843BD9}" destId="{E4A826AA-84EC-4278-AA70-BC186D799E7E}" srcOrd="0" destOrd="0" presId="urn:microsoft.com/office/officeart/2005/8/layout/process1"/>
    <dgm:cxn modelId="{8156C59A-67F2-4093-94D4-CB0C462CEFB8}" type="presOf" srcId="{1A3A5FD6-D157-43DB-ADD9-1ADADBE706EE}" destId="{577821EE-79FD-4CE1-B126-416CE88C13A9}" srcOrd="0" destOrd="0" presId="urn:microsoft.com/office/officeart/2005/8/layout/process1"/>
    <dgm:cxn modelId="{891DC69D-D262-4041-A681-55A32F0BD1DF}" type="presOf" srcId="{C497FFC1-B76D-4E47-AA4E-96F9266E41DB}" destId="{A7578D6F-2389-4887-AC31-90DF39CDDFCD}" srcOrd="0" destOrd="0" presId="urn:microsoft.com/office/officeart/2005/8/layout/process1"/>
    <dgm:cxn modelId="{68CEE19E-85BA-4D75-B531-C6A8157A5F87}" type="presOf" srcId="{29BFFE5C-7CBE-46C2-93AF-AE88B33AC37F}" destId="{B1D261BB-1CD1-4C43-96E4-0B1B5E934A3C}" srcOrd="1" destOrd="0" presId="urn:microsoft.com/office/officeart/2005/8/layout/process1"/>
    <dgm:cxn modelId="{3BC88BA0-C241-43CD-80E6-43E0EB0FE2A4}" type="presOf" srcId="{E28C88DD-7E81-428E-8BDD-AB9B67318783}" destId="{ABD45391-15F6-4EC6-A203-86B2D8C4146B}" srcOrd="1" destOrd="0" presId="urn:microsoft.com/office/officeart/2005/8/layout/process1"/>
    <dgm:cxn modelId="{D74A88A6-E1DD-40D0-8E09-2BD69B69C4A0}" type="presOf" srcId="{D69B1836-B5EC-4CDE-9939-CD2E4A449301}" destId="{801E224E-9806-4AB5-AC1D-2AA9C1325E87}" srcOrd="0" destOrd="0" presId="urn:microsoft.com/office/officeart/2005/8/layout/process1"/>
    <dgm:cxn modelId="{E9BB89AD-CBC8-472C-94A6-EC42FA178A09}" srcId="{72FD95F6-1D51-4218-B87F-161FEFBF0078}" destId="{274002AA-AB3A-44A8-BD06-BFA5D9843BD9}" srcOrd="2" destOrd="0" parTransId="{7F2A6569-073B-4BD7-8929-215E634F9F7B}" sibTransId="{EEBB71AA-C118-4EF2-8FDD-5D27F7F2D956}"/>
    <dgm:cxn modelId="{E0E388B5-13FD-47B9-A814-7D476C672C96}" srcId="{72FD95F6-1D51-4218-B87F-161FEFBF0078}" destId="{60376686-E359-497D-8C49-01B2CF1BD820}" srcOrd="6" destOrd="0" parTransId="{D8EF7BE5-71D2-4B00-A694-3753F18DAA7B}" sibTransId="{55F19727-9F23-4DFC-99E9-830D1B4FA2B3}"/>
    <dgm:cxn modelId="{1BFF4EB8-1A46-4C32-887C-EBD305ED8864}" srcId="{72FD95F6-1D51-4218-B87F-161FEFBF0078}" destId="{855375D9-04E4-46F3-A912-0EC684301015}" srcOrd="3" destOrd="0" parTransId="{F4CB3390-68D2-424D-BB1F-642EA4F97460}" sibTransId="{C497FFC1-B76D-4E47-AA4E-96F9266E41DB}"/>
    <dgm:cxn modelId="{EA9E18BB-06ED-40F1-919C-063FFB4943BE}" type="presOf" srcId="{55F19727-9F23-4DFC-99E9-830D1B4FA2B3}" destId="{56D4ABB9-FD9F-4872-9FE2-BFE63BB0FC1D}" srcOrd="0" destOrd="0" presId="urn:microsoft.com/office/officeart/2005/8/layout/process1"/>
    <dgm:cxn modelId="{490290C2-AFE8-44D6-80FF-1AE10020B39E}" type="presOf" srcId="{EEBB71AA-C118-4EF2-8FDD-5D27F7F2D956}" destId="{7069DF6D-0F20-4F67-8289-DF2FDCC47DFB}" srcOrd="1" destOrd="0" presId="urn:microsoft.com/office/officeart/2005/8/layout/process1"/>
    <dgm:cxn modelId="{6F54BACA-6F4A-4A5D-95E3-7C09EC98C5B5}" type="presOf" srcId="{C497FFC1-B76D-4E47-AA4E-96F9266E41DB}" destId="{299883B5-FC00-466A-A256-697FE212E745}" srcOrd="1" destOrd="0" presId="urn:microsoft.com/office/officeart/2005/8/layout/process1"/>
    <dgm:cxn modelId="{35AB98CD-4E1B-4A48-823C-D1485788AD84}" type="presOf" srcId="{2CF4007C-80A1-4D7F-BE0A-02B31DC2CADF}" destId="{BDC6A020-04E0-4F8E-B0D5-FCE1C10A6961}" srcOrd="0" destOrd="0" presId="urn:microsoft.com/office/officeart/2005/8/layout/process1"/>
    <dgm:cxn modelId="{1777A8D0-EF31-4607-9275-3B7C2C26AEFC}" srcId="{72FD95F6-1D51-4218-B87F-161FEFBF0078}" destId="{D69B1836-B5EC-4CDE-9939-CD2E4A449301}" srcOrd="4" destOrd="0" parTransId="{C84C921F-51C4-4163-B2E5-EE7E1A648A02}" sibTransId="{E28C88DD-7E81-428E-8BDD-AB9B67318783}"/>
    <dgm:cxn modelId="{FC3E3CD7-784D-49EB-A1A5-8A60FF112DDC}" type="presOf" srcId="{78EA37E7-E1AA-46BE-B3C5-E26662307372}" destId="{DD823DF0-ED2F-46B3-8D51-8D7DDEA75144}" srcOrd="1" destOrd="0" presId="urn:microsoft.com/office/officeart/2005/8/layout/process1"/>
    <dgm:cxn modelId="{9DE08DDC-1295-455A-BFCF-3FF7FB61987F}" type="presOf" srcId="{656D9AAE-CE15-425B-B25B-76055DB5D65D}" destId="{10FA55FD-9C4D-4D29-A8D0-3D50250C8D53}" srcOrd="1" destOrd="0" presId="urn:microsoft.com/office/officeart/2005/8/layout/process1"/>
    <dgm:cxn modelId="{F83D37ED-5096-407B-ABBE-3100D661B211}" srcId="{72FD95F6-1D51-4218-B87F-161FEFBF0078}" destId="{3DCB6633-A783-4C58-A035-726D2108215D}" srcOrd="1" destOrd="0" parTransId="{BE0790F1-451F-409D-8DEC-708BF2204103}" sibTransId="{656D9AAE-CE15-425B-B25B-76055DB5D65D}"/>
    <dgm:cxn modelId="{34F8E3F4-53A9-49A9-B0D9-BD48755DD4F3}" type="presOf" srcId="{60376686-E359-497D-8C49-01B2CF1BD820}" destId="{ABEAEF2D-7251-4392-8CC2-60A1FA3EA2F0}" srcOrd="0" destOrd="0" presId="urn:microsoft.com/office/officeart/2005/8/layout/process1"/>
    <dgm:cxn modelId="{7E3A0E9E-6B13-4834-AB86-8A4AE6E2FDA7}" type="presParOf" srcId="{3F7C11E0-5D04-45E8-96A9-F8EBF9856B97}" destId="{F0A1F10C-AFBB-4C1E-904B-F5DE46FC4BFC}" srcOrd="0" destOrd="0" presId="urn:microsoft.com/office/officeart/2005/8/layout/process1"/>
    <dgm:cxn modelId="{F34B2684-5603-4C10-94A5-D3EC1CA8F1A0}" type="presParOf" srcId="{3F7C11E0-5D04-45E8-96A9-F8EBF9856B97}" destId="{DE496A08-58D8-41DC-897B-10BBBD9607FE}" srcOrd="1" destOrd="0" presId="urn:microsoft.com/office/officeart/2005/8/layout/process1"/>
    <dgm:cxn modelId="{973F792F-6C8F-47F0-8BB6-3BACFE150302}" type="presParOf" srcId="{DE496A08-58D8-41DC-897B-10BBBD9607FE}" destId="{DD823DF0-ED2F-46B3-8D51-8D7DDEA75144}" srcOrd="0" destOrd="0" presId="urn:microsoft.com/office/officeart/2005/8/layout/process1"/>
    <dgm:cxn modelId="{A22A41F8-055F-40AB-8B08-74E1500F4BA0}" type="presParOf" srcId="{3F7C11E0-5D04-45E8-96A9-F8EBF9856B97}" destId="{355797BA-9DDC-4688-9CF5-3C0BDFEA407C}" srcOrd="2" destOrd="0" presId="urn:microsoft.com/office/officeart/2005/8/layout/process1"/>
    <dgm:cxn modelId="{AD36BCB1-D542-4514-9275-843CB787E5DA}" type="presParOf" srcId="{3F7C11E0-5D04-45E8-96A9-F8EBF9856B97}" destId="{78FD182E-C54C-4B71-BA65-A2159B4067A6}" srcOrd="3" destOrd="0" presId="urn:microsoft.com/office/officeart/2005/8/layout/process1"/>
    <dgm:cxn modelId="{5519B6CA-C3C8-404C-A879-AFCFAB59DD0F}" type="presParOf" srcId="{78FD182E-C54C-4B71-BA65-A2159B4067A6}" destId="{10FA55FD-9C4D-4D29-A8D0-3D50250C8D53}" srcOrd="0" destOrd="0" presId="urn:microsoft.com/office/officeart/2005/8/layout/process1"/>
    <dgm:cxn modelId="{529AE9FB-EAEC-404C-9A97-19894E0015BA}" type="presParOf" srcId="{3F7C11E0-5D04-45E8-96A9-F8EBF9856B97}" destId="{E4A826AA-84EC-4278-AA70-BC186D799E7E}" srcOrd="4" destOrd="0" presId="urn:microsoft.com/office/officeart/2005/8/layout/process1"/>
    <dgm:cxn modelId="{93DC9168-7B9F-4433-AFB5-1D8D11E332C4}" type="presParOf" srcId="{3F7C11E0-5D04-45E8-96A9-F8EBF9856B97}" destId="{B915DD23-79D5-4A7F-B9DC-40B855F0502C}" srcOrd="5" destOrd="0" presId="urn:microsoft.com/office/officeart/2005/8/layout/process1"/>
    <dgm:cxn modelId="{6BFD453A-6CD7-4478-9D7A-2E7E2FC54D4E}" type="presParOf" srcId="{B915DD23-79D5-4A7F-B9DC-40B855F0502C}" destId="{7069DF6D-0F20-4F67-8289-DF2FDCC47DFB}" srcOrd="0" destOrd="0" presId="urn:microsoft.com/office/officeart/2005/8/layout/process1"/>
    <dgm:cxn modelId="{34E8DFB1-8B3E-4BDF-9868-F41FAEC1069E}" type="presParOf" srcId="{3F7C11E0-5D04-45E8-96A9-F8EBF9856B97}" destId="{26202511-A67B-49E3-81B2-3344A70CB5AB}" srcOrd="6" destOrd="0" presId="urn:microsoft.com/office/officeart/2005/8/layout/process1"/>
    <dgm:cxn modelId="{3B78717A-2F99-4A57-B4EF-B8C751321056}" type="presParOf" srcId="{3F7C11E0-5D04-45E8-96A9-F8EBF9856B97}" destId="{A7578D6F-2389-4887-AC31-90DF39CDDFCD}" srcOrd="7" destOrd="0" presId="urn:microsoft.com/office/officeart/2005/8/layout/process1"/>
    <dgm:cxn modelId="{D9C2B4B9-3092-4A8D-AA9E-E229B68BC0EA}" type="presParOf" srcId="{A7578D6F-2389-4887-AC31-90DF39CDDFCD}" destId="{299883B5-FC00-466A-A256-697FE212E745}" srcOrd="0" destOrd="0" presId="urn:microsoft.com/office/officeart/2005/8/layout/process1"/>
    <dgm:cxn modelId="{FBDA7661-0BCB-4EB9-97A6-88768CC0D767}" type="presParOf" srcId="{3F7C11E0-5D04-45E8-96A9-F8EBF9856B97}" destId="{801E224E-9806-4AB5-AC1D-2AA9C1325E87}" srcOrd="8" destOrd="0" presId="urn:microsoft.com/office/officeart/2005/8/layout/process1"/>
    <dgm:cxn modelId="{E7F83363-F144-4A97-91DA-230538E064C0}" type="presParOf" srcId="{3F7C11E0-5D04-45E8-96A9-F8EBF9856B97}" destId="{DF910A3E-47AE-4F43-ABBF-758987BEA135}" srcOrd="9" destOrd="0" presId="urn:microsoft.com/office/officeart/2005/8/layout/process1"/>
    <dgm:cxn modelId="{942BC748-560E-4FEF-8EFB-D5A016885512}" type="presParOf" srcId="{DF910A3E-47AE-4F43-ABBF-758987BEA135}" destId="{ABD45391-15F6-4EC6-A203-86B2D8C4146B}" srcOrd="0" destOrd="0" presId="urn:microsoft.com/office/officeart/2005/8/layout/process1"/>
    <dgm:cxn modelId="{BCF4E36C-2DFA-4F26-8BFE-9FF82DB5FC27}" type="presParOf" srcId="{3F7C11E0-5D04-45E8-96A9-F8EBF9856B97}" destId="{577821EE-79FD-4CE1-B126-416CE88C13A9}" srcOrd="10" destOrd="0" presId="urn:microsoft.com/office/officeart/2005/8/layout/process1"/>
    <dgm:cxn modelId="{ACC647D9-7B63-470A-8088-7557C909DDCC}" type="presParOf" srcId="{3F7C11E0-5D04-45E8-96A9-F8EBF9856B97}" destId="{F1B146E4-0B3E-4CEC-9AD7-6217D9164CFF}" srcOrd="11" destOrd="0" presId="urn:microsoft.com/office/officeart/2005/8/layout/process1"/>
    <dgm:cxn modelId="{4AB7F8EF-62E6-42CF-9E21-BCC5808DAED0}" type="presParOf" srcId="{F1B146E4-0B3E-4CEC-9AD7-6217D9164CFF}" destId="{B1D261BB-1CD1-4C43-96E4-0B1B5E934A3C}" srcOrd="0" destOrd="0" presId="urn:microsoft.com/office/officeart/2005/8/layout/process1"/>
    <dgm:cxn modelId="{700405B6-B2B0-4CAC-B82E-9968C4796011}" type="presParOf" srcId="{3F7C11E0-5D04-45E8-96A9-F8EBF9856B97}" destId="{ABEAEF2D-7251-4392-8CC2-60A1FA3EA2F0}" srcOrd="12" destOrd="0" presId="urn:microsoft.com/office/officeart/2005/8/layout/process1"/>
    <dgm:cxn modelId="{055474F6-CC8F-4FD1-837C-DC25D8240F53}" type="presParOf" srcId="{3F7C11E0-5D04-45E8-96A9-F8EBF9856B97}" destId="{56D4ABB9-FD9F-4872-9FE2-BFE63BB0FC1D}" srcOrd="13" destOrd="0" presId="urn:microsoft.com/office/officeart/2005/8/layout/process1"/>
    <dgm:cxn modelId="{B46D9355-D11C-4F32-A7FC-2E09FDEA4BFD}" type="presParOf" srcId="{56D4ABB9-FD9F-4872-9FE2-BFE63BB0FC1D}" destId="{B988530D-61A1-4D8A-8653-3CEF59028289}" srcOrd="0" destOrd="0" presId="urn:microsoft.com/office/officeart/2005/8/layout/process1"/>
    <dgm:cxn modelId="{77C1BFAF-90B6-4B5D-A153-9BC9E0652D91}" type="presParOf" srcId="{3F7C11E0-5D04-45E8-96A9-F8EBF9856B97}" destId="{BDC6A020-04E0-4F8E-B0D5-FCE1C10A6961}" srcOrd="14" destOrd="0" presId="urn:microsoft.com/office/officeart/2005/8/layout/process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A1F10C-AFBB-4C1E-904B-F5DE46FC4BFC}">
      <dsp:nvSpPr>
        <dsp:cNvPr id="0" name=""/>
        <dsp:cNvSpPr/>
      </dsp:nvSpPr>
      <dsp:spPr>
        <a:xfrm>
          <a:off x="2171" y="247506"/>
          <a:ext cx="587854" cy="352712"/>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Data Validation and Exploration</a:t>
          </a:r>
        </a:p>
      </dsp:txBody>
      <dsp:txXfrm>
        <a:off x="12502" y="257837"/>
        <a:ext cx="567192" cy="332050"/>
      </dsp:txXfrm>
    </dsp:sp>
    <dsp:sp modelId="{DE496A08-58D8-41DC-897B-10BBBD9607FE}">
      <dsp:nvSpPr>
        <dsp:cNvPr id="0" name=""/>
        <dsp:cNvSpPr/>
      </dsp:nvSpPr>
      <dsp:spPr>
        <a:xfrm>
          <a:off x="648811" y="350968"/>
          <a:ext cx="124625" cy="145787"/>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648811" y="380125"/>
        <a:ext cx="87238" cy="87473"/>
      </dsp:txXfrm>
    </dsp:sp>
    <dsp:sp modelId="{355797BA-9DDC-4688-9CF5-3C0BDFEA407C}">
      <dsp:nvSpPr>
        <dsp:cNvPr id="0" name=""/>
        <dsp:cNvSpPr/>
      </dsp:nvSpPr>
      <dsp:spPr>
        <a:xfrm>
          <a:off x="825168" y="247506"/>
          <a:ext cx="587854" cy="352712"/>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Feature Selection and Normalization</a:t>
          </a:r>
        </a:p>
      </dsp:txBody>
      <dsp:txXfrm>
        <a:off x="835499" y="257837"/>
        <a:ext cx="567192" cy="332050"/>
      </dsp:txXfrm>
    </dsp:sp>
    <dsp:sp modelId="{78FD182E-C54C-4B71-BA65-A2159B4067A6}">
      <dsp:nvSpPr>
        <dsp:cNvPr id="0" name=""/>
        <dsp:cNvSpPr/>
      </dsp:nvSpPr>
      <dsp:spPr>
        <a:xfrm>
          <a:off x="1471808" y="350968"/>
          <a:ext cx="124625" cy="145787"/>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71808" y="380125"/>
        <a:ext cx="87238" cy="87473"/>
      </dsp:txXfrm>
    </dsp:sp>
    <dsp:sp modelId="{E4A826AA-84EC-4278-AA70-BC186D799E7E}">
      <dsp:nvSpPr>
        <dsp:cNvPr id="0" name=""/>
        <dsp:cNvSpPr/>
      </dsp:nvSpPr>
      <dsp:spPr>
        <a:xfrm>
          <a:off x="1648164" y="247506"/>
          <a:ext cx="587854" cy="352712"/>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Split Data into Training and Test Sets</a:t>
          </a:r>
        </a:p>
      </dsp:txBody>
      <dsp:txXfrm>
        <a:off x="1658495" y="257837"/>
        <a:ext cx="567192" cy="332050"/>
      </dsp:txXfrm>
    </dsp:sp>
    <dsp:sp modelId="{B915DD23-79D5-4A7F-B9DC-40B855F0502C}">
      <dsp:nvSpPr>
        <dsp:cNvPr id="0" name=""/>
        <dsp:cNvSpPr/>
      </dsp:nvSpPr>
      <dsp:spPr>
        <a:xfrm>
          <a:off x="2294805" y="350968"/>
          <a:ext cx="124625" cy="145787"/>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294805" y="380125"/>
        <a:ext cx="87238" cy="87473"/>
      </dsp:txXfrm>
    </dsp:sp>
    <dsp:sp modelId="{26202511-A67B-49E3-81B2-3344A70CB5AB}">
      <dsp:nvSpPr>
        <dsp:cNvPr id="0" name=""/>
        <dsp:cNvSpPr/>
      </dsp:nvSpPr>
      <dsp:spPr>
        <a:xfrm>
          <a:off x="2471161" y="247506"/>
          <a:ext cx="587854" cy="352712"/>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Build the Benchmark AdaBoost Model</a:t>
          </a:r>
        </a:p>
      </dsp:txBody>
      <dsp:txXfrm>
        <a:off x="2481492" y="257837"/>
        <a:ext cx="567192" cy="332050"/>
      </dsp:txXfrm>
    </dsp:sp>
    <dsp:sp modelId="{A7578D6F-2389-4887-AC31-90DF39CDDFCD}">
      <dsp:nvSpPr>
        <dsp:cNvPr id="0" name=""/>
        <dsp:cNvSpPr/>
      </dsp:nvSpPr>
      <dsp:spPr>
        <a:xfrm>
          <a:off x="3117802" y="350968"/>
          <a:ext cx="124625" cy="145787"/>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117802" y="380125"/>
        <a:ext cx="87238" cy="87473"/>
      </dsp:txXfrm>
    </dsp:sp>
    <dsp:sp modelId="{801E224E-9806-4AB5-AC1D-2AA9C1325E87}">
      <dsp:nvSpPr>
        <dsp:cNvPr id="0" name=""/>
        <dsp:cNvSpPr/>
      </dsp:nvSpPr>
      <dsp:spPr>
        <a:xfrm>
          <a:off x="3294158" y="247506"/>
          <a:ext cx="587854" cy="352712"/>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Refine the AdaBoost Model</a:t>
          </a:r>
        </a:p>
      </dsp:txBody>
      <dsp:txXfrm>
        <a:off x="3304489" y="257837"/>
        <a:ext cx="567192" cy="332050"/>
      </dsp:txXfrm>
    </dsp:sp>
    <dsp:sp modelId="{DF910A3E-47AE-4F43-ABBF-758987BEA135}">
      <dsp:nvSpPr>
        <dsp:cNvPr id="0" name=""/>
        <dsp:cNvSpPr/>
      </dsp:nvSpPr>
      <dsp:spPr>
        <a:xfrm>
          <a:off x="3940798" y="350968"/>
          <a:ext cx="124625" cy="145787"/>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40798" y="380125"/>
        <a:ext cx="87238" cy="87473"/>
      </dsp:txXfrm>
    </dsp:sp>
    <dsp:sp modelId="{577821EE-79FD-4CE1-B126-416CE88C13A9}">
      <dsp:nvSpPr>
        <dsp:cNvPr id="0" name=""/>
        <dsp:cNvSpPr/>
      </dsp:nvSpPr>
      <dsp:spPr>
        <a:xfrm>
          <a:off x="4117155" y="247506"/>
          <a:ext cx="587854" cy="352712"/>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Build the DNN Model</a:t>
          </a:r>
        </a:p>
      </dsp:txBody>
      <dsp:txXfrm>
        <a:off x="4127486" y="257837"/>
        <a:ext cx="567192" cy="332050"/>
      </dsp:txXfrm>
    </dsp:sp>
    <dsp:sp modelId="{F1B146E4-0B3E-4CEC-9AD7-6217D9164CFF}">
      <dsp:nvSpPr>
        <dsp:cNvPr id="0" name=""/>
        <dsp:cNvSpPr/>
      </dsp:nvSpPr>
      <dsp:spPr>
        <a:xfrm>
          <a:off x="4763795" y="350968"/>
          <a:ext cx="124625" cy="145787"/>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763795" y="380125"/>
        <a:ext cx="87238" cy="87473"/>
      </dsp:txXfrm>
    </dsp:sp>
    <dsp:sp modelId="{ABEAEF2D-7251-4392-8CC2-60A1FA3EA2F0}">
      <dsp:nvSpPr>
        <dsp:cNvPr id="0" name=""/>
        <dsp:cNvSpPr/>
      </dsp:nvSpPr>
      <dsp:spPr>
        <a:xfrm>
          <a:off x="4940151" y="247506"/>
          <a:ext cx="587854" cy="352712"/>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Refine the DNN Model</a:t>
          </a:r>
        </a:p>
      </dsp:txBody>
      <dsp:txXfrm>
        <a:off x="4950482" y="257837"/>
        <a:ext cx="567192" cy="332050"/>
      </dsp:txXfrm>
    </dsp:sp>
    <dsp:sp modelId="{56D4ABB9-FD9F-4872-9FE2-BFE63BB0FC1D}">
      <dsp:nvSpPr>
        <dsp:cNvPr id="0" name=""/>
        <dsp:cNvSpPr/>
      </dsp:nvSpPr>
      <dsp:spPr>
        <a:xfrm>
          <a:off x="5586792" y="350968"/>
          <a:ext cx="124625" cy="145787"/>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586792" y="380125"/>
        <a:ext cx="87238" cy="87473"/>
      </dsp:txXfrm>
    </dsp:sp>
    <dsp:sp modelId="{BDC6A020-04E0-4F8E-B0D5-FCE1C10A6961}">
      <dsp:nvSpPr>
        <dsp:cNvPr id="0" name=""/>
        <dsp:cNvSpPr/>
      </dsp:nvSpPr>
      <dsp:spPr>
        <a:xfrm>
          <a:off x="5763148" y="247506"/>
          <a:ext cx="587854" cy="352712"/>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Compare Evaluation Metrics</a:t>
          </a:r>
        </a:p>
      </dsp:txBody>
      <dsp:txXfrm>
        <a:off x="5773479" y="257837"/>
        <a:ext cx="567192" cy="33205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1652</TotalTime>
  <Pages>16</Pages>
  <Words>4002</Words>
  <Characters>22815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JAKOET, EBRAHIM</dc:creator>
  <cp:lastModifiedBy>JAKOET, EBRAHIM</cp:lastModifiedBy>
  <cp:revision>15</cp:revision>
  <cp:lastPrinted>2019-08-16T15:07:00Z</cp:lastPrinted>
  <dcterms:created xsi:type="dcterms:W3CDTF">2019-08-21T16:20:00Z</dcterms:created>
  <dcterms:modified xsi:type="dcterms:W3CDTF">2019-08-23T14:55:00Z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